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FC01EB" w14:textId="77777777" w:rsidR="00335A29" w:rsidRDefault="00E24D04">
      <w:pPr>
        <w:pBdr>
          <w:bottom w:val="thinThickThinMediumGap" w:sz="18" w:space="1" w:color="auto"/>
        </w:pBdr>
        <w:spacing w:before="100" w:beforeAutospacing="1" w:after="100" w:afterAutospacing="1"/>
        <w:jc w:val="right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万达征信App一期产品说明书</w:t>
      </w:r>
    </w:p>
    <w:p w14:paraId="75E24525" w14:textId="77777777" w:rsidR="00335A29" w:rsidRDefault="00E24D04">
      <w:pPr>
        <w:spacing w:before="100" w:beforeAutospacing="1" w:after="100" w:afterAutospacing="1"/>
        <w:jc w:val="right"/>
        <w:rPr>
          <w:rFonts w:ascii="微软雅黑" w:eastAsia="微软雅黑" w:hAnsi="微软雅黑" w:cs="微软雅黑"/>
          <w:szCs w:val="20"/>
        </w:rPr>
      </w:pPr>
      <w:r>
        <w:rPr>
          <w:rFonts w:ascii="微软雅黑" w:eastAsia="微软雅黑" w:hAnsi="微软雅黑" w:cs="微软雅黑" w:hint="eastAsia"/>
          <w:szCs w:val="20"/>
        </w:rPr>
        <w:t>万达征信App</w:t>
      </w:r>
    </w:p>
    <w:p w14:paraId="0483A62A" w14:textId="298DD611" w:rsidR="00335A29" w:rsidRDefault="00E24D04">
      <w:pPr>
        <w:spacing w:before="100" w:beforeAutospacing="1" w:after="100" w:afterAutospacing="1"/>
        <w:jc w:val="right"/>
        <w:rPr>
          <w:rFonts w:ascii="微软雅黑" w:eastAsia="微软雅黑" w:hAnsi="微软雅黑" w:cs="微软雅黑"/>
          <w:szCs w:val="20"/>
        </w:rPr>
      </w:pPr>
      <w:r>
        <w:rPr>
          <w:rFonts w:ascii="微软雅黑" w:eastAsia="微软雅黑" w:hAnsi="微软雅黑" w:cs="微软雅黑" w:hint="eastAsia"/>
          <w:szCs w:val="20"/>
        </w:rPr>
        <w:t>版本</w:t>
      </w:r>
      <w:r w:rsidR="006D6FB9">
        <w:rPr>
          <w:rFonts w:ascii="微软雅黑" w:eastAsia="微软雅黑" w:hAnsi="微软雅黑" w:cs="微软雅黑" w:hint="eastAsia"/>
          <w:szCs w:val="20"/>
        </w:rPr>
        <w:t>1.1</w:t>
      </w:r>
      <w:bookmarkStart w:id="0" w:name="_GoBack"/>
      <w:bookmarkEnd w:id="0"/>
    </w:p>
    <w:p w14:paraId="498A4757" w14:textId="77777777" w:rsidR="00335A29" w:rsidRDefault="00335A29">
      <w:pPr>
        <w:spacing w:before="100" w:beforeAutospacing="1" w:after="100" w:afterAutospacing="1"/>
        <w:rPr>
          <w:rFonts w:ascii="微软雅黑" w:eastAsia="微软雅黑" w:hAnsi="微软雅黑" w:cs="微软雅黑"/>
          <w:szCs w:val="20"/>
        </w:rPr>
      </w:pPr>
    </w:p>
    <w:p w14:paraId="58DFA347" w14:textId="77777777" w:rsidR="00335A29" w:rsidRDefault="00E24D04">
      <w:pPr>
        <w:pBdr>
          <w:bottom w:val="single" w:sz="6" w:space="1" w:color="auto"/>
        </w:pBdr>
        <w:spacing w:before="100" w:beforeAutospacing="1" w:after="100" w:afterAutospacing="1"/>
        <w:jc w:val="right"/>
        <w:rPr>
          <w:rFonts w:ascii="微软雅黑" w:eastAsia="微软雅黑" w:hAnsi="微软雅黑" w:cs="微软雅黑"/>
          <w:b/>
          <w:szCs w:val="20"/>
        </w:rPr>
      </w:pPr>
      <w:r>
        <w:rPr>
          <w:rFonts w:ascii="微软雅黑" w:eastAsia="微软雅黑" w:hAnsi="微软雅黑" w:cs="微软雅黑" w:hint="eastAsia"/>
          <w:b/>
          <w:szCs w:val="20"/>
        </w:rPr>
        <w:t>修订历史</w:t>
      </w:r>
    </w:p>
    <w:p w14:paraId="1687D05C" w14:textId="77777777" w:rsidR="00335A29" w:rsidRDefault="00335A29">
      <w:pPr>
        <w:spacing w:before="100" w:beforeAutospacing="1" w:after="100" w:afterAutospacing="1"/>
        <w:rPr>
          <w:rFonts w:ascii="微软雅黑" w:eastAsia="微软雅黑" w:hAnsi="微软雅黑" w:cs="微软雅黑"/>
          <w:sz w:val="13"/>
          <w:szCs w:val="13"/>
        </w:rPr>
      </w:pPr>
    </w:p>
    <w:tbl>
      <w:tblPr>
        <w:tblW w:w="7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620"/>
        <w:gridCol w:w="3434"/>
        <w:gridCol w:w="1746"/>
      </w:tblGrid>
      <w:tr w:rsidR="00335A29" w14:paraId="5BD44441" w14:textId="77777777">
        <w:tc>
          <w:tcPr>
            <w:tcW w:w="1008" w:type="dxa"/>
          </w:tcPr>
          <w:p w14:paraId="73510CAC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版本号</w:t>
            </w:r>
          </w:p>
        </w:tc>
        <w:tc>
          <w:tcPr>
            <w:tcW w:w="1620" w:type="dxa"/>
          </w:tcPr>
          <w:p w14:paraId="0760059E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作者</w:t>
            </w:r>
          </w:p>
        </w:tc>
        <w:tc>
          <w:tcPr>
            <w:tcW w:w="3434" w:type="dxa"/>
          </w:tcPr>
          <w:p w14:paraId="09C43DDE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内容提要</w:t>
            </w:r>
          </w:p>
        </w:tc>
        <w:tc>
          <w:tcPr>
            <w:tcW w:w="1746" w:type="dxa"/>
          </w:tcPr>
          <w:p w14:paraId="48861B5B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发布日期</w:t>
            </w:r>
          </w:p>
        </w:tc>
      </w:tr>
      <w:tr w:rsidR="00335A29" w14:paraId="5A7EE25E" w14:textId="77777777">
        <w:tc>
          <w:tcPr>
            <w:tcW w:w="1008" w:type="dxa"/>
          </w:tcPr>
          <w:p w14:paraId="794B556A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1.0</w:t>
            </w:r>
          </w:p>
        </w:tc>
        <w:tc>
          <w:tcPr>
            <w:tcW w:w="1620" w:type="dxa"/>
          </w:tcPr>
          <w:p w14:paraId="5A18C19C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陈威</w:t>
            </w:r>
          </w:p>
        </w:tc>
        <w:tc>
          <w:tcPr>
            <w:tcW w:w="3434" w:type="dxa"/>
          </w:tcPr>
          <w:p w14:paraId="02C8727D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创建文档：交互流程、功能描述</w:t>
            </w:r>
          </w:p>
        </w:tc>
        <w:tc>
          <w:tcPr>
            <w:tcW w:w="1746" w:type="dxa"/>
          </w:tcPr>
          <w:p w14:paraId="5EDCDFB4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2016-7-05</w:t>
            </w:r>
          </w:p>
        </w:tc>
      </w:tr>
      <w:tr w:rsidR="00335A29" w14:paraId="24CE3AC1" w14:textId="77777777">
        <w:tc>
          <w:tcPr>
            <w:tcW w:w="1008" w:type="dxa"/>
          </w:tcPr>
          <w:p w14:paraId="50BF2928" w14:textId="7F409F05" w:rsidR="00335A29" w:rsidRDefault="007B7753">
            <w:pPr>
              <w:spacing w:before="100" w:beforeAutospacing="1" w:after="100" w:afterAutospacing="1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1.1</w:t>
            </w:r>
          </w:p>
        </w:tc>
        <w:tc>
          <w:tcPr>
            <w:tcW w:w="1620" w:type="dxa"/>
          </w:tcPr>
          <w:p w14:paraId="509ACAC8" w14:textId="77A323A7" w:rsidR="00335A29" w:rsidRDefault="007B7753">
            <w:pPr>
              <w:spacing w:before="100" w:beforeAutospacing="1" w:after="100" w:afterAutospacing="1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吴敏倩</w:t>
            </w:r>
          </w:p>
        </w:tc>
        <w:tc>
          <w:tcPr>
            <w:tcW w:w="3434" w:type="dxa"/>
          </w:tcPr>
          <w:p w14:paraId="5D624008" w14:textId="1685ABBB" w:rsidR="00335A29" w:rsidRDefault="007B7753">
            <w:pPr>
              <w:spacing w:before="100" w:beforeAutospacing="1" w:after="100" w:afterAutospacing="1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完善内容</w:t>
            </w:r>
          </w:p>
        </w:tc>
        <w:tc>
          <w:tcPr>
            <w:tcW w:w="1746" w:type="dxa"/>
          </w:tcPr>
          <w:p w14:paraId="1D3F69E5" w14:textId="09199275" w:rsidR="00335A29" w:rsidRDefault="007B7753">
            <w:pPr>
              <w:spacing w:before="100" w:beforeAutospacing="1" w:after="100" w:afterAutospacing="1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2016-7-07</w:t>
            </w:r>
          </w:p>
        </w:tc>
      </w:tr>
      <w:tr w:rsidR="00335A29" w14:paraId="0F1FB2FC" w14:textId="77777777">
        <w:tc>
          <w:tcPr>
            <w:tcW w:w="1008" w:type="dxa"/>
          </w:tcPr>
          <w:p w14:paraId="16B0B94F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620" w:type="dxa"/>
          </w:tcPr>
          <w:p w14:paraId="14C1D236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3434" w:type="dxa"/>
          </w:tcPr>
          <w:p w14:paraId="6AAA122B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46" w:type="dxa"/>
          </w:tcPr>
          <w:p w14:paraId="1987F070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35A29" w14:paraId="0B02F887" w14:textId="77777777">
        <w:tc>
          <w:tcPr>
            <w:tcW w:w="1008" w:type="dxa"/>
          </w:tcPr>
          <w:p w14:paraId="4E222D29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620" w:type="dxa"/>
          </w:tcPr>
          <w:p w14:paraId="102B5FE7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3434" w:type="dxa"/>
          </w:tcPr>
          <w:p w14:paraId="6B0AEADF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46" w:type="dxa"/>
          </w:tcPr>
          <w:p w14:paraId="1CE15191" w14:textId="77777777" w:rsidR="00335A29" w:rsidRDefault="00335A29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0C050626" w14:textId="77777777" w:rsidR="00335A29" w:rsidRDefault="00335A29">
      <w:pPr>
        <w:pBdr>
          <w:bottom w:val="single" w:sz="12" w:space="1" w:color="auto"/>
        </w:pBdr>
        <w:spacing w:before="100" w:beforeAutospacing="1" w:after="100" w:afterAutospacing="1"/>
        <w:jc w:val="center"/>
        <w:rPr>
          <w:rFonts w:ascii="微软雅黑" w:eastAsia="微软雅黑" w:hAnsi="微软雅黑" w:cs="微软雅黑"/>
          <w:sz w:val="30"/>
          <w:szCs w:val="30"/>
        </w:rPr>
      </w:pPr>
    </w:p>
    <w:p w14:paraId="37C98EA3" w14:textId="77777777" w:rsidR="00335A29" w:rsidRDefault="00E24D04">
      <w:pPr>
        <w:pBdr>
          <w:bottom w:val="single" w:sz="12" w:space="1" w:color="auto"/>
        </w:pBdr>
        <w:spacing w:before="100" w:beforeAutospacing="1" w:after="100" w:afterAutospacing="1"/>
        <w:jc w:val="center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br w:type="page"/>
      </w: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目录</w:t>
      </w:r>
    </w:p>
    <w:p w14:paraId="4A71CAD9" w14:textId="77777777" w:rsidR="00335A29" w:rsidRDefault="00E24D04">
      <w:pPr>
        <w:pStyle w:val="2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r>
        <w:rPr>
          <w:rFonts w:ascii="微软雅黑" w:eastAsia="微软雅黑" w:hAnsi="微软雅黑" w:cs="微软雅黑" w:hint="eastAsia"/>
          <w:szCs w:val="20"/>
        </w:rPr>
        <w:fldChar w:fldCharType="begin"/>
      </w:r>
      <w:r>
        <w:rPr>
          <w:rFonts w:ascii="微软雅黑" w:eastAsia="微软雅黑" w:hAnsi="微软雅黑" w:cs="微软雅黑" w:hint="eastAsia"/>
          <w:szCs w:val="20"/>
        </w:rPr>
        <w:instrText>TOC \o "1-3" \h \z \u</w:instrText>
      </w:r>
      <w:r>
        <w:rPr>
          <w:rFonts w:ascii="微软雅黑" w:eastAsia="微软雅黑" w:hAnsi="微软雅黑" w:cs="微软雅黑" w:hint="eastAsia"/>
          <w:szCs w:val="20"/>
        </w:rPr>
        <w:fldChar w:fldCharType="separate"/>
      </w:r>
      <w:hyperlink w:anchor="_Toc450725405" w:history="1">
        <w:r>
          <w:rPr>
            <w:rStyle w:val="af0"/>
            <w:rFonts w:ascii="微软雅黑" w:eastAsia="微软雅黑" w:hAnsi="微软雅黑" w:cs="微软雅黑" w:hint="eastAsia"/>
            <w:color w:val="auto"/>
          </w:rPr>
          <w:t>一．</w:t>
        </w:r>
        <w:r>
          <w:rPr>
            <w:rFonts w:ascii="微软雅黑" w:eastAsia="微软雅黑" w:hAnsi="微软雅黑" w:cs="微软雅黑" w:hint="eastAsia"/>
            <w:szCs w:val="22"/>
          </w:rPr>
          <w:tab/>
        </w:r>
        <w:r>
          <w:rPr>
            <w:rStyle w:val="af0"/>
            <w:rFonts w:ascii="微软雅黑" w:eastAsia="微软雅黑" w:hAnsi="微软雅黑" w:cs="微软雅黑" w:hint="eastAsia"/>
            <w:color w:val="auto"/>
          </w:rPr>
          <w:t>概述</w:t>
        </w:r>
        <w:r>
          <w:rPr>
            <w:rFonts w:ascii="微软雅黑" w:eastAsia="微软雅黑" w:hAnsi="微软雅黑" w:cs="微软雅黑" w:hint="eastAsia"/>
          </w:rPr>
          <w:tab/>
        </w:r>
        <w:r>
          <w:rPr>
            <w:rFonts w:ascii="微软雅黑" w:eastAsia="微软雅黑" w:hAnsi="微软雅黑" w:cs="微软雅黑" w:hint="eastAsia"/>
          </w:rPr>
          <w:fldChar w:fldCharType="begin"/>
        </w:r>
        <w:r>
          <w:rPr>
            <w:rFonts w:ascii="微软雅黑" w:eastAsia="微软雅黑" w:hAnsi="微软雅黑" w:cs="微软雅黑" w:hint="eastAsia"/>
          </w:rPr>
          <w:instrText xml:space="preserve"> PAGEREF _Toc450725405 \h </w:instrText>
        </w:r>
        <w:r>
          <w:rPr>
            <w:rFonts w:ascii="微软雅黑" w:eastAsia="微软雅黑" w:hAnsi="微软雅黑" w:cs="微软雅黑" w:hint="eastAsia"/>
          </w:rPr>
        </w:r>
        <w:r>
          <w:rPr>
            <w:rFonts w:ascii="微软雅黑" w:eastAsia="微软雅黑" w:hAnsi="微软雅黑" w:cs="微软雅黑" w:hint="eastAsia"/>
          </w:rPr>
          <w:fldChar w:fldCharType="separate"/>
        </w:r>
        <w:r>
          <w:rPr>
            <w:rFonts w:ascii="微软雅黑" w:eastAsia="微软雅黑" w:hAnsi="微软雅黑" w:cs="微软雅黑" w:hint="eastAsia"/>
          </w:rPr>
          <w:t>3</w:t>
        </w:r>
        <w:r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A7FB330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06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1．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背景及价值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_Toc450725406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3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6009EF6F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07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衡量目标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_Toc450725407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3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78335B99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08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2）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名词解释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_Toc450725408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3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654DFA76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09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3）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角色说明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_Toc450725409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3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7B8E60B2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0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4）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文档备注说明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_Toc450725410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3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20209915" w14:textId="77777777" w:rsidR="00335A29" w:rsidRDefault="006D6FB9">
      <w:pPr>
        <w:pStyle w:val="2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1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二．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产品功能/内容需求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_Toc450725411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4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1D9D7D64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2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功能清单功能一览表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_Toc450725412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4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3DE03919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3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用户交互流程概图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_Toc450725413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5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5DFB50C4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4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2.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用户交互逻辑描述（PRD中对于文案的描述均以交互最终稿为准）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_Toc450725414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5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D56637F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5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3.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用户交互逻辑描述补充-忘记密码功能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_Toc450725415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68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4633AF04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6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4.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后台功能描述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_Toc450725416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78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47CE08EA" w14:textId="77777777" w:rsidR="00335A29" w:rsidRDefault="006D6FB9">
      <w:pPr>
        <w:pStyle w:val="31"/>
        <w:tabs>
          <w:tab w:val="left" w:pos="168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7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三、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产品非功能/内容需求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_Toc450725417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79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4638D864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8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财务需求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_Toc450725418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79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DD256F0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19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2）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商业数据分析需求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_Toc450725419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595DEA29" w14:textId="77777777" w:rsidR="00335A29" w:rsidRDefault="006D6FB9">
      <w:pPr>
        <w:pStyle w:val="31"/>
        <w:tabs>
          <w:tab w:val="left" w:pos="147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0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3）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性能需求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_Toc450725420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2ED10D9" w14:textId="77777777" w:rsidR="00335A29" w:rsidRDefault="006D6FB9">
      <w:pPr>
        <w:pStyle w:val="31"/>
        <w:tabs>
          <w:tab w:val="left" w:pos="168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1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四、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产品风险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_Toc450725421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5BAC022A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2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1.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政策风险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_Toc450725422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70DBDAFA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3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2.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合规风险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_Toc450725423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3D6C91DF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4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3.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结算评估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_Toc450725424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924E4F7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5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4.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架构评估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_Toc450725425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6770A01C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6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5.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安全风险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_Toc450725426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80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66BB3DD7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7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6.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安全开发风险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_Toc450725427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384061FC" w14:textId="77777777" w:rsidR="00335A29" w:rsidRDefault="006D6FB9">
      <w:pPr>
        <w:pStyle w:val="31"/>
        <w:tabs>
          <w:tab w:val="left" w:pos="126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8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7.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其他风险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_Toc450725428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18FBC436" w14:textId="77777777" w:rsidR="00335A29" w:rsidRDefault="006D6FB9">
      <w:pPr>
        <w:pStyle w:val="31"/>
        <w:tabs>
          <w:tab w:val="left" w:pos="168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29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五、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上线需求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_Toc450725429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0DA2FFEC" w14:textId="77777777" w:rsidR="00335A29" w:rsidRDefault="006D6FB9">
      <w:pPr>
        <w:pStyle w:val="31"/>
        <w:tabs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30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试运行计划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_Toc450725430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4140ABF8" w14:textId="77777777" w:rsidR="00335A29" w:rsidRDefault="006D6FB9">
      <w:pPr>
        <w:pStyle w:val="31"/>
        <w:tabs>
          <w:tab w:val="left" w:pos="168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31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六、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评价标准报表需求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_Toc450725431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69121B83" w14:textId="77777777" w:rsidR="00335A29" w:rsidRDefault="006D6FB9">
      <w:pPr>
        <w:pStyle w:val="31"/>
        <w:tabs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32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产品指标类报表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_Toc450725432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76B6694C" w14:textId="77777777" w:rsidR="00335A29" w:rsidRDefault="006D6FB9">
      <w:pPr>
        <w:pStyle w:val="31"/>
        <w:tabs>
          <w:tab w:val="left" w:pos="1680"/>
          <w:tab w:val="right" w:leader="dot" w:pos="8302"/>
        </w:tabs>
        <w:rPr>
          <w:rFonts w:ascii="微软雅黑" w:eastAsia="微软雅黑" w:hAnsi="微软雅黑" w:cs="微软雅黑"/>
          <w:szCs w:val="22"/>
        </w:rPr>
      </w:pPr>
      <w:hyperlink w:anchor="_Toc450725433" w:history="1"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七、</w:t>
        </w:r>
        <w:r w:rsidR="00E24D04">
          <w:rPr>
            <w:rFonts w:ascii="微软雅黑" w:eastAsia="微软雅黑" w:hAnsi="微软雅黑" w:cs="微软雅黑" w:hint="eastAsia"/>
            <w:szCs w:val="22"/>
          </w:rPr>
          <w:tab/>
        </w:r>
        <w:r w:rsidR="00E24D04">
          <w:rPr>
            <w:rStyle w:val="af0"/>
            <w:rFonts w:ascii="微软雅黑" w:eastAsia="微软雅黑" w:hAnsi="微软雅黑" w:cs="微软雅黑" w:hint="eastAsia"/>
            <w:color w:val="auto"/>
          </w:rPr>
          <w:t>附件</w:t>
        </w:r>
        <w:r w:rsidR="00E24D04">
          <w:rPr>
            <w:rFonts w:ascii="微软雅黑" w:eastAsia="微软雅黑" w:hAnsi="微软雅黑" w:cs="微软雅黑" w:hint="eastAsia"/>
          </w:rPr>
          <w:tab/>
        </w:r>
        <w:r w:rsidR="00E24D04">
          <w:rPr>
            <w:rFonts w:ascii="微软雅黑" w:eastAsia="微软雅黑" w:hAnsi="微软雅黑" w:cs="微软雅黑" w:hint="eastAsia"/>
          </w:rPr>
          <w:fldChar w:fldCharType="begin"/>
        </w:r>
        <w:r w:rsidR="00E24D04">
          <w:rPr>
            <w:rFonts w:ascii="微软雅黑" w:eastAsia="微软雅黑" w:hAnsi="微软雅黑" w:cs="微软雅黑" w:hint="eastAsia"/>
          </w:rPr>
          <w:instrText xml:space="preserve"> PAGEREF _Toc450725433 \h </w:instrText>
        </w:r>
        <w:r w:rsidR="00E24D04">
          <w:rPr>
            <w:rFonts w:ascii="微软雅黑" w:eastAsia="微软雅黑" w:hAnsi="微软雅黑" w:cs="微软雅黑" w:hint="eastAsia"/>
          </w:rPr>
        </w:r>
        <w:r w:rsidR="00E24D04">
          <w:rPr>
            <w:rFonts w:ascii="微软雅黑" w:eastAsia="微软雅黑" w:hAnsi="微软雅黑" w:cs="微软雅黑" w:hint="eastAsia"/>
          </w:rPr>
          <w:fldChar w:fldCharType="separate"/>
        </w:r>
        <w:r w:rsidR="00E24D04">
          <w:rPr>
            <w:rFonts w:ascii="微软雅黑" w:eastAsia="微软雅黑" w:hAnsi="微软雅黑" w:cs="微软雅黑" w:hint="eastAsia"/>
          </w:rPr>
          <w:t>81</w:t>
        </w:r>
        <w:r w:rsidR="00E24D04">
          <w:rPr>
            <w:rFonts w:ascii="微软雅黑" w:eastAsia="微软雅黑" w:hAnsi="微软雅黑" w:cs="微软雅黑" w:hint="eastAsia"/>
          </w:rPr>
          <w:fldChar w:fldCharType="end"/>
        </w:r>
      </w:hyperlink>
    </w:p>
    <w:p w14:paraId="4EF27A5A" w14:textId="77777777" w:rsidR="00335A29" w:rsidRDefault="00E24D04">
      <w:pPr>
        <w:pStyle w:val="2"/>
        <w:widowControl/>
        <w:jc w:val="left"/>
        <w:rPr>
          <w:rFonts w:ascii="微软雅黑" w:eastAsia="微软雅黑" w:hAnsi="微软雅黑" w:cs="微软雅黑"/>
          <w:szCs w:val="20"/>
        </w:rPr>
      </w:pPr>
      <w:r>
        <w:rPr>
          <w:rFonts w:ascii="微软雅黑" w:eastAsia="微软雅黑" w:hAnsi="微软雅黑" w:cs="微软雅黑" w:hint="eastAsia"/>
          <w:szCs w:val="20"/>
        </w:rPr>
        <w:fldChar w:fldCharType="end"/>
      </w:r>
      <w:bookmarkStart w:id="1" w:name="_Toc197342380"/>
      <w:bookmarkStart w:id="2" w:name="_Toc346047730"/>
      <w:bookmarkStart w:id="3" w:name="_Toc198698474"/>
      <w:bookmarkStart w:id="4" w:name="_Toc214090449"/>
    </w:p>
    <w:p w14:paraId="474C9E58" w14:textId="77777777" w:rsidR="00335A29" w:rsidRDefault="00335A29">
      <w:pPr>
        <w:rPr>
          <w:rFonts w:ascii="微软雅黑" w:eastAsia="微软雅黑" w:hAnsi="微软雅黑" w:cs="微软雅黑"/>
        </w:rPr>
      </w:pPr>
    </w:p>
    <w:p w14:paraId="61637307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5" w:name="_Toc450725405"/>
      <w:r>
        <w:rPr>
          <w:rFonts w:ascii="微软雅黑" w:eastAsia="微软雅黑" w:hAnsi="微软雅黑" w:cs="微软雅黑" w:hint="eastAsia"/>
        </w:rPr>
        <w:lastRenderedPageBreak/>
        <w:t>概述</w:t>
      </w:r>
      <w:bookmarkEnd w:id="5"/>
    </w:p>
    <w:p w14:paraId="3F40C44F" w14:textId="77777777" w:rsidR="00335A29" w:rsidRDefault="00E24D04">
      <w:pPr>
        <w:pStyle w:val="3"/>
        <w:numPr>
          <w:ilvl w:val="0"/>
          <w:numId w:val="2"/>
        </w:numPr>
        <w:spacing w:line="0" w:lineRule="atLeast"/>
        <w:rPr>
          <w:rFonts w:ascii="微软雅黑" w:eastAsia="微软雅黑" w:hAnsi="微软雅黑" w:cs="微软雅黑"/>
          <w:sz w:val="28"/>
        </w:rPr>
      </w:pPr>
      <w:bookmarkStart w:id="6" w:name="_Toc450725406"/>
      <w:r>
        <w:rPr>
          <w:rFonts w:ascii="微软雅黑" w:eastAsia="微软雅黑" w:hAnsi="微软雅黑" w:cs="微软雅黑" w:hint="eastAsia"/>
          <w:sz w:val="28"/>
        </w:rPr>
        <w:t>背景及价值</w:t>
      </w:r>
      <w:bookmarkEnd w:id="1"/>
      <w:bookmarkEnd w:id="2"/>
      <w:bookmarkEnd w:id="3"/>
      <w:bookmarkEnd w:id="4"/>
      <w:bookmarkEnd w:id="6"/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521"/>
      </w:tblGrid>
      <w:tr w:rsidR="00335A29" w14:paraId="0AE30C90" w14:textId="77777777">
        <w:tc>
          <w:tcPr>
            <w:tcW w:w="1701" w:type="dxa"/>
          </w:tcPr>
          <w:p w14:paraId="32B7F2B3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业务背景基本介绍</w:t>
            </w:r>
          </w:p>
        </w:tc>
        <w:tc>
          <w:tcPr>
            <w:tcW w:w="6521" w:type="dxa"/>
          </w:tcPr>
          <w:p w14:paraId="55E69B5C" w14:textId="77777777" w:rsidR="00335A29" w:rsidRDefault="00E24D04">
            <w:pPr>
              <w:numPr>
                <w:ilvl w:val="0"/>
                <w:numId w:val="3"/>
              </w:numPr>
              <w:spacing w:before="1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万达征信APP新建第一版。</w:t>
            </w:r>
          </w:p>
        </w:tc>
      </w:tr>
      <w:tr w:rsidR="00335A29" w14:paraId="30BB4615" w14:textId="77777777">
        <w:tc>
          <w:tcPr>
            <w:tcW w:w="1701" w:type="dxa"/>
          </w:tcPr>
          <w:p w14:paraId="4365B89E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期望解决问题</w:t>
            </w:r>
          </w:p>
        </w:tc>
        <w:tc>
          <w:tcPr>
            <w:tcW w:w="6521" w:type="dxa"/>
          </w:tcPr>
          <w:p w14:paraId="30686A1A" w14:textId="77777777" w:rsidR="00335A29" w:rsidRDefault="00E24D04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面向公开互联网用户提供个人和企业信用信息查询。</w:t>
            </w:r>
          </w:p>
        </w:tc>
      </w:tr>
      <w:tr w:rsidR="00335A29" w14:paraId="23159701" w14:textId="77777777">
        <w:tc>
          <w:tcPr>
            <w:tcW w:w="1701" w:type="dxa"/>
          </w:tcPr>
          <w:p w14:paraId="1B7C56EB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用户的好处</w:t>
            </w:r>
          </w:p>
        </w:tc>
        <w:tc>
          <w:tcPr>
            <w:tcW w:w="6521" w:type="dxa"/>
          </w:tcPr>
          <w:p w14:paraId="0C1F2D32" w14:textId="77777777" w:rsidR="00335A29" w:rsidRDefault="00E24D04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让用户可以方便查询获取个人或企业的信用信息。</w:t>
            </w:r>
          </w:p>
        </w:tc>
      </w:tr>
      <w:tr w:rsidR="00335A29" w14:paraId="3BDD4A79" w14:textId="77777777">
        <w:tc>
          <w:tcPr>
            <w:tcW w:w="1701" w:type="dxa"/>
          </w:tcPr>
          <w:p w14:paraId="0E4ED1EA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公司的收益</w:t>
            </w:r>
          </w:p>
        </w:tc>
        <w:tc>
          <w:tcPr>
            <w:tcW w:w="6521" w:type="dxa"/>
          </w:tcPr>
          <w:p w14:paraId="00D7BB9A" w14:textId="77777777" w:rsidR="00335A29" w:rsidRDefault="00E24D04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扩大万达征信的品牌知名度，增加万达征信用户数。</w:t>
            </w:r>
          </w:p>
          <w:p w14:paraId="6F44C242" w14:textId="77777777" w:rsidR="00335A29" w:rsidRDefault="00E24D04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可以作为万达征信未来面向客户收费的基础，并通过用户维护的信息，扩大征信的数据源基础。</w:t>
            </w:r>
          </w:p>
        </w:tc>
      </w:tr>
      <w:tr w:rsidR="00335A29" w14:paraId="2DF35056" w14:textId="77777777">
        <w:tc>
          <w:tcPr>
            <w:tcW w:w="1701" w:type="dxa"/>
          </w:tcPr>
          <w:p w14:paraId="337EE9EF" w14:textId="77777777" w:rsidR="00335A29" w:rsidRDefault="00E24D04">
            <w:p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目标用户</w:t>
            </w:r>
          </w:p>
        </w:tc>
        <w:tc>
          <w:tcPr>
            <w:tcW w:w="6521" w:type="dxa"/>
          </w:tcPr>
          <w:p w14:paraId="26E157D5" w14:textId="77777777" w:rsidR="00335A29" w:rsidRDefault="00E24D04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征信信息查询用户。</w:t>
            </w:r>
          </w:p>
        </w:tc>
      </w:tr>
    </w:tbl>
    <w:p w14:paraId="6A5DB16E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276CC006" w14:textId="77777777" w:rsidR="00335A29" w:rsidRDefault="00E24D04">
      <w:pPr>
        <w:pStyle w:val="3"/>
        <w:numPr>
          <w:ilvl w:val="0"/>
          <w:numId w:val="8"/>
        </w:numPr>
        <w:spacing w:line="0" w:lineRule="atLeast"/>
        <w:rPr>
          <w:rFonts w:ascii="微软雅黑" w:eastAsia="微软雅黑" w:hAnsi="微软雅黑" w:cs="微软雅黑"/>
          <w:sz w:val="28"/>
        </w:rPr>
      </w:pPr>
      <w:bookmarkStart w:id="7" w:name="_Toc450725407"/>
      <w:r>
        <w:rPr>
          <w:rFonts w:ascii="微软雅黑" w:eastAsia="微软雅黑" w:hAnsi="微软雅黑" w:cs="微软雅黑" w:hint="eastAsia"/>
          <w:sz w:val="28"/>
        </w:rPr>
        <w:t>衡量目标</w:t>
      </w:r>
      <w:bookmarkEnd w:id="7"/>
    </w:p>
    <w:p w14:paraId="120F71B6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初步用户数 NA</w:t>
      </w:r>
    </w:p>
    <w:p w14:paraId="758A0A30" w14:textId="77777777" w:rsidR="00335A29" w:rsidRDefault="00E24D04">
      <w:pPr>
        <w:pStyle w:val="3"/>
        <w:numPr>
          <w:ilvl w:val="0"/>
          <w:numId w:val="8"/>
        </w:numPr>
        <w:spacing w:line="0" w:lineRule="atLeast"/>
        <w:rPr>
          <w:rFonts w:ascii="微软雅黑" w:eastAsia="微软雅黑" w:hAnsi="微软雅黑" w:cs="微软雅黑"/>
          <w:sz w:val="28"/>
        </w:rPr>
      </w:pPr>
      <w:bookmarkStart w:id="8" w:name="_Toc450725408"/>
      <w:bookmarkStart w:id="9" w:name="_Toc406170221"/>
      <w:r>
        <w:rPr>
          <w:rFonts w:ascii="微软雅黑" w:eastAsia="微软雅黑" w:hAnsi="微软雅黑" w:cs="微软雅黑" w:hint="eastAsia"/>
          <w:sz w:val="28"/>
        </w:rPr>
        <w:t>名词解释</w:t>
      </w:r>
      <w:bookmarkEnd w:id="8"/>
      <w:bookmarkEnd w:id="9"/>
    </w:p>
    <w:tbl>
      <w:tblPr>
        <w:tblpPr w:leftFromText="180" w:rightFromText="180" w:vertAnchor="text" w:horzAnchor="margin" w:tblpY="182"/>
        <w:tblW w:w="852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654"/>
        <w:gridCol w:w="1854"/>
        <w:gridCol w:w="6020"/>
      </w:tblGrid>
      <w:tr w:rsidR="00335A29" w14:paraId="18600E4A" w14:textId="77777777">
        <w:trPr>
          <w:trHeight w:val="309"/>
        </w:trPr>
        <w:tc>
          <w:tcPr>
            <w:tcW w:w="654" w:type="dxa"/>
            <w:shd w:val="clear" w:color="auto" w:fill="0070C0"/>
            <w:vAlign w:val="center"/>
          </w:tcPr>
          <w:p w14:paraId="4BB5C0AF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序号</w:t>
            </w:r>
          </w:p>
        </w:tc>
        <w:tc>
          <w:tcPr>
            <w:tcW w:w="1854" w:type="dxa"/>
            <w:shd w:val="clear" w:color="auto" w:fill="0070C0"/>
            <w:vAlign w:val="center"/>
          </w:tcPr>
          <w:p w14:paraId="16ADCD1F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术语</w:t>
            </w:r>
            <w:r>
              <w:rPr>
                <w:rFonts w:ascii="微软雅黑" w:eastAsia="微软雅黑" w:hAnsi="微软雅黑" w:cs="微软雅黑" w:hint="eastAsia"/>
                <w:b/>
              </w:rPr>
              <w:t>/ 缩略语</w:t>
            </w:r>
          </w:p>
        </w:tc>
        <w:tc>
          <w:tcPr>
            <w:tcW w:w="6020" w:type="dxa"/>
            <w:shd w:val="clear" w:color="auto" w:fill="0070C0"/>
            <w:vAlign w:val="center"/>
          </w:tcPr>
          <w:p w14:paraId="24A2E60C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解释</w:t>
            </w:r>
          </w:p>
        </w:tc>
      </w:tr>
      <w:tr w:rsidR="00335A29" w14:paraId="09D5C0C7" w14:textId="77777777">
        <w:tc>
          <w:tcPr>
            <w:tcW w:w="654" w:type="dxa"/>
            <w:vAlign w:val="center"/>
          </w:tcPr>
          <w:p w14:paraId="3810DBA4" w14:textId="77777777" w:rsidR="00335A29" w:rsidRDefault="00E24D04">
            <w:pPr>
              <w:rPr>
                <w:rFonts w:ascii="微软雅黑" w:eastAsia="微软雅黑" w:hAnsi="微软雅黑" w:cs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sz w:val="18"/>
                <w:szCs w:val="18"/>
              </w:rPr>
              <w:t>1</w:t>
            </w:r>
          </w:p>
        </w:tc>
        <w:tc>
          <w:tcPr>
            <w:tcW w:w="1854" w:type="dxa"/>
            <w:vAlign w:val="center"/>
          </w:tcPr>
          <w:p w14:paraId="79C6E33D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人行报告</w:t>
            </w:r>
          </w:p>
        </w:tc>
        <w:tc>
          <w:tcPr>
            <w:tcW w:w="6020" w:type="dxa"/>
            <w:vAlign w:val="center"/>
          </w:tcPr>
          <w:p w14:paraId="5E0891FF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人民银行征信中心出具的个人金融方面的信用情况报告。</w:t>
            </w:r>
          </w:p>
        </w:tc>
      </w:tr>
      <w:tr w:rsidR="00335A29" w14:paraId="26F51989" w14:textId="77777777">
        <w:tc>
          <w:tcPr>
            <w:tcW w:w="654" w:type="dxa"/>
            <w:vAlign w:val="center"/>
          </w:tcPr>
          <w:p w14:paraId="68513D4D" w14:textId="77777777" w:rsidR="00335A29" w:rsidRDefault="00E24D04">
            <w:pPr>
              <w:rPr>
                <w:rFonts w:ascii="微软雅黑" w:eastAsia="微软雅黑" w:hAnsi="微软雅黑" w:cs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sz w:val="18"/>
                <w:szCs w:val="18"/>
              </w:rPr>
              <w:t>2</w:t>
            </w:r>
          </w:p>
        </w:tc>
        <w:tc>
          <w:tcPr>
            <w:tcW w:w="1854" w:type="dxa"/>
            <w:vAlign w:val="center"/>
          </w:tcPr>
          <w:p w14:paraId="0FA996DB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第1步实名认证</w:t>
            </w:r>
          </w:p>
        </w:tc>
        <w:tc>
          <w:tcPr>
            <w:tcW w:w="6020" w:type="dxa"/>
            <w:vAlign w:val="center"/>
          </w:tcPr>
          <w:p w14:paraId="780D07E7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以用户的姓名和身份证号，调用国政通系统进行验证。</w:t>
            </w:r>
          </w:p>
        </w:tc>
      </w:tr>
      <w:tr w:rsidR="00335A29" w14:paraId="4E03AD75" w14:textId="77777777">
        <w:tc>
          <w:tcPr>
            <w:tcW w:w="654" w:type="dxa"/>
            <w:vAlign w:val="center"/>
          </w:tcPr>
          <w:p w14:paraId="23E176E9" w14:textId="77777777" w:rsidR="00335A29" w:rsidRDefault="00E24D04">
            <w:pPr>
              <w:rPr>
                <w:rFonts w:ascii="微软雅黑" w:eastAsia="微软雅黑" w:hAnsi="微软雅黑" w:cs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sz w:val="18"/>
                <w:szCs w:val="18"/>
              </w:rPr>
              <w:t>3</w:t>
            </w:r>
          </w:p>
        </w:tc>
        <w:tc>
          <w:tcPr>
            <w:tcW w:w="1854" w:type="dxa"/>
            <w:vAlign w:val="center"/>
          </w:tcPr>
          <w:p w14:paraId="1B9B8FD4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第2步实名认证</w:t>
            </w:r>
          </w:p>
        </w:tc>
        <w:tc>
          <w:tcPr>
            <w:tcW w:w="6020" w:type="dxa"/>
            <w:vAlign w:val="center"/>
          </w:tcPr>
          <w:p w14:paraId="39E980EC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通过银行卡绑定的方式进行身份鉴权验证。</w:t>
            </w:r>
          </w:p>
        </w:tc>
      </w:tr>
      <w:tr w:rsidR="00335A29" w14:paraId="554D7FA3" w14:textId="77777777">
        <w:tc>
          <w:tcPr>
            <w:tcW w:w="654" w:type="dxa"/>
            <w:vAlign w:val="center"/>
          </w:tcPr>
          <w:p w14:paraId="7E224588" w14:textId="77777777" w:rsidR="00335A29" w:rsidRDefault="00E24D04">
            <w:pPr>
              <w:rPr>
                <w:rFonts w:ascii="微软雅黑" w:eastAsia="微软雅黑" w:hAnsi="微软雅黑" w:cs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sz w:val="18"/>
                <w:szCs w:val="18"/>
              </w:rPr>
              <w:t>4</w:t>
            </w:r>
          </w:p>
        </w:tc>
        <w:tc>
          <w:tcPr>
            <w:tcW w:w="1854" w:type="dxa"/>
            <w:vAlign w:val="center"/>
          </w:tcPr>
          <w:p w14:paraId="03D25F0E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第3步实名认证</w:t>
            </w:r>
          </w:p>
        </w:tc>
        <w:tc>
          <w:tcPr>
            <w:tcW w:w="6020" w:type="dxa"/>
            <w:vAlign w:val="center"/>
          </w:tcPr>
          <w:p w14:paraId="38955E40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通过人像面部识别的方式进行身份验证。</w:t>
            </w:r>
          </w:p>
        </w:tc>
      </w:tr>
    </w:tbl>
    <w:p w14:paraId="19266782" w14:textId="77777777" w:rsidR="00335A29" w:rsidRDefault="00335A29">
      <w:pPr>
        <w:jc w:val="center"/>
        <w:rPr>
          <w:rFonts w:ascii="微软雅黑" w:eastAsia="微软雅黑" w:hAnsi="微软雅黑" w:cs="微软雅黑"/>
          <w:sz w:val="28"/>
        </w:rPr>
      </w:pPr>
      <w:bookmarkStart w:id="10" w:name="_Toc450725409"/>
      <w:bookmarkStart w:id="11" w:name="_Toc406170222"/>
    </w:p>
    <w:p w14:paraId="715DB127" w14:textId="77777777" w:rsidR="00335A29" w:rsidRDefault="00E24D04">
      <w:pPr>
        <w:pStyle w:val="3"/>
        <w:numPr>
          <w:ilvl w:val="0"/>
          <w:numId w:val="8"/>
        </w:numPr>
        <w:spacing w:line="0" w:lineRule="atLeas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角色说明</w:t>
      </w:r>
      <w:bookmarkEnd w:id="10"/>
      <w:bookmarkEnd w:id="11"/>
    </w:p>
    <w:tbl>
      <w:tblPr>
        <w:tblpPr w:leftFromText="180" w:rightFromText="180" w:vertAnchor="text" w:horzAnchor="margin" w:tblpY="184"/>
        <w:tblW w:w="852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654"/>
        <w:gridCol w:w="1856"/>
        <w:gridCol w:w="3009"/>
        <w:gridCol w:w="3009"/>
      </w:tblGrid>
      <w:tr w:rsidR="00335A29" w14:paraId="42954E4E" w14:textId="77777777">
        <w:trPr>
          <w:trHeight w:val="309"/>
        </w:trPr>
        <w:tc>
          <w:tcPr>
            <w:tcW w:w="654" w:type="dxa"/>
            <w:shd w:val="clear" w:color="auto" w:fill="0070C0"/>
          </w:tcPr>
          <w:p w14:paraId="32621796" w14:textId="77777777" w:rsidR="00335A29" w:rsidRDefault="00E24D04">
            <w:pPr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序号</w:t>
            </w:r>
          </w:p>
        </w:tc>
        <w:tc>
          <w:tcPr>
            <w:tcW w:w="1856" w:type="dxa"/>
            <w:shd w:val="clear" w:color="auto" w:fill="0070C0"/>
          </w:tcPr>
          <w:p w14:paraId="782F970D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角色</w:t>
            </w:r>
          </w:p>
        </w:tc>
        <w:tc>
          <w:tcPr>
            <w:tcW w:w="3009" w:type="dxa"/>
            <w:shd w:val="clear" w:color="auto" w:fill="0070C0"/>
          </w:tcPr>
          <w:p w14:paraId="54C2CB74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操作内容说明</w:t>
            </w:r>
          </w:p>
        </w:tc>
        <w:tc>
          <w:tcPr>
            <w:tcW w:w="3009" w:type="dxa"/>
            <w:shd w:val="clear" w:color="auto" w:fill="0070C0"/>
          </w:tcPr>
          <w:p w14:paraId="5003F330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备注</w:t>
            </w:r>
          </w:p>
        </w:tc>
      </w:tr>
      <w:tr w:rsidR="00335A29" w14:paraId="201B6AB2" w14:textId="77777777">
        <w:tc>
          <w:tcPr>
            <w:tcW w:w="654" w:type="dxa"/>
          </w:tcPr>
          <w:p w14:paraId="74E9E651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</w:t>
            </w:r>
          </w:p>
        </w:tc>
        <w:tc>
          <w:tcPr>
            <w:tcW w:w="1856" w:type="dxa"/>
          </w:tcPr>
          <w:p w14:paraId="4C35A56A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App非登录用户</w:t>
            </w:r>
          </w:p>
        </w:tc>
        <w:tc>
          <w:tcPr>
            <w:tcW w:w="3009" w:type="dxa"/>
          </w:tcPr>
          <w:p w14:paraId="4117B43E" w14:textId="77777777" w:rsidR="00335A29" w:rsidRDefault="00335A29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3009" w:type="dxa"/>
          </w:tcPr>
          <w:p w14:paraId="456A751B" w14:textId="77777777" w:rsidR="00335A29" w:rsidRDefault="00335A29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35A29" w14:paraId="668201B4" w14:textId="77777777">
        <w:tc>
          <w:tcPr>
            <w:tcW w:w="654" w:type="dxa"/>
          </w:tcPr>
          <w:p w14:paraId="56D8F8FE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856" w:type="dxa"/>
          </w:tcPr>
          <w:p w14:paraId="5CD5094E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App登录用户</w:t>
            </w:r>
          </w:p>
        </w:tc>
        <w:tc>
          <w:tcPr>
            <w:tcW w:w="3009" w:type="dxa"/>
          </w:tcPr>
          <w:p w14:paraId="73D2D7CA" w14:textId="77777777" w:rsidR="00335A29" w:rsidRDefault="00335A29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3009" w:type="dxa"/>
          </w:tcPr>
          <w:p w14:paraId="7AAD5425" w14:textId="77777777" w:rsidR="00335A29" w:rsidRDefault="00335A29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248856BF" w14:textId="77777777" w:rsidR="00335A29" w:rsidRDefault="00E24D04">
      <w:pPr>
        <w:pStyle w:val="3"/>
        <w:numPr>
          <w:ilvl w:val="0"/>
          <w:numId w:val="8"/>
        </w:numPr>
        <w:spacing w:line="0" w:lineRule="atLeast"/>
        <w:rPr>
          <w:rFonts w:ascii="微软雅黑" w:eastAsia="微软雅黑" w:hAnsi="微软雅黑" w:cs="微软雅黑"/>
          <w:sz w:val="28"/>
        </w:rPr>
      </w:pPr>
      <w:bookmarkStart w:id="12" w:name="_Toc450725410"/>
      <w:bookmarkStart w:id="13" w:name="OLE_LINK20"/>
      <w:r>
        <w:rPr>
          <w:rFonts w:ascii="微软雅黑" w:eastAsia="微软雅黑" w:hAnsi="微软雅黑" w:cs="微软雅黑" w:hint="eastAsia"/>
          <w:sz w:val="28"/>
        </w:rPr>
        <w:lastRenderedPageBreak/>
        <w:t>关联附件</w:t>
      </w:r>
    </w:p>
    <w:p w14:paraId="1D7496A2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</w:t>
      </w:r>
      <w:r>
        <w:rPr>
          <w:rFonts w:ascii="微软雅黑" w:eastAsia="微软雅黑" w:hAnsi="微软雅黑" w:cs="微软雅黑" w:hint="eastAsia"/>
        </w:rPr>
        <w:object w:dxaOrig="1455" w:dyaOrig="1320" w14:anchorId="74469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5pt;height:66pt" o:ole="">
            <v:imagedata r:id="rId10" o:title=""/>
          </v:shape>
          <o:OLEObject Type="Embed" ProgID="Excel.Sheet.12" ShapeID="_x0000_i1025" DrawAspect="Icon" ObjectID="_1403272957" r:id="rId11"/>
        </w:object>
      </w:r>
    </w:p>
    <w:p w14:paraId="1CC39600" w14:textId="77777777" w:rsidR="00335A29" w:rsidRDefault="00E24D04">
      <w:pPr>
        <w:pStyle w:val="3"/>
        <w:numPr>
          <w:ilvl w:val="0"/>
          <w:numId w:val="8"/>
        </w:numPr>
        <w:spacing w:line="0" w:lineRule="atLeas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文档备注说明</w:t>
      </w:r>
      <w:bookmarkEnd w:id="12"/>
    </w:p>
    <w:tbl>
      <w:tblPr>
        <w:tblpPr w:leftFromText="180" w:rightFromText="180" w:vertAnchor="text" w:horzAnchor="margin" w:tblpY="184"/>
        <w:tblW w:w="634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4394"/>
      </w:tblGrid>
      <w:tr w:rsidR="00335A29" w14:paraId="53484589" w14:textId="77777777">
        <w:trPr>
          <w:trHeight w:val="309"/>
        </w:trPr>
        <w:tc>
          <w:tcPr>
            <w:tcW w:w="1951" w:type="dxa"/>
            <w:shd w:val="clear" w:color="auto" w:fill="0070C0"/>
          </w:tcPr>
          <w:bookmarkEnd w:id="13"/>
          <w:p w14:paraId="165E4CFA" w14:textId="77777777" w:rsidR="00335A29" w:rsidRDefault="00E24D04">
            <w:pPr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颜色</w:t>
            </w:r>
          </w:p>
        </w:tc>
        <w:tc>
          <w:tcPr>
            <w:tcW w:w="4394" w:type="dxa"/>
            <w:shd w:val="clear" w:color="auto" w:fill="0070C0"/>
          </w:tcPr>
          <w:p w14:paraId="3ABBD788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  <w:snapToGrid w:val="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napToGrid w:val="0"/>
                <w:kern w:val="0"/>
                <w:szCs w:val="21"/>
              </w:rPr>
              <w:t>含义</w:t>
            </w:r>
          </w:p>
        </w:tc>
      </w:tr>
      <w:tr w:rsidR="00335A29" w14:paraId="246B459E" w14:textId="77777777">
        <w:tc>
          <w:tcPr>
            <w:tcW w:w="1951" w:type="dxa"/>
            <w:shd w:val="clear" w:color="auto" w:fill="FFFF00"/>
          </w:tcPr>
          <w:p w14:paraId="16A07D67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4394" w:type="dxa"/>
          </w:tcPr>
          <w:p w14:paraId="25F789B9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待确认</w:t>
            </w:r>
          </w:p>
        </w:tc>
      </w:tr>
      <w:tr w:rsidR="00335A29" w14:paraId="5F9E41F4" w14:textId="77777777">
        <w:tc>
          <w:tcPr>
            <w:tcW w:w="1951" w:type="dxa"/>
            <w:shd w:val="clear" w:color="auto" w:fill="FF0000"/>
          </w:tcPr>
          <w:p w14:paraId="425A75D8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4394" w:type="dxa"/>
          </w:tcPr>
          <w:p w14:paraId="2367C932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本期不用实现</w:t>
            </w:r>
          </w:p>
        </w:tc>
      </w:tr>
      <w:tr w:rsidR="00335A29" w14:paraId="7A23BB6B" w14:textId="77777777">
        <w:tc>
          <w:tcPr>
            <w:tcW w:w="1951" w:type="dxa"/>
            <w:shd w:val="clear" w:color="auto" w:fill="00B050"/>
          </w:tcPr>
          <w:p w14:paraId="55550FB9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4394" w:type="dxa"/>
          </w:tcPr>
          <w:p w14:paraId="3B48FD21" w14:textId="77777777" w:rsidR="00335A29" w:rsidRDefault="00E24D04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已有相关功能，要求沿用且同之前功能保持一致性</w:t>
            </w:r>
          </w:p>
        </w:tc>
      </w:tr>
    </w:tbl>
    <w:p w14:paraId="47D9EF4F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0EBE71DC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3B22B554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3D931808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14" w:name="_Toc450725411"/>
      <w:r>
        <w:rPr>
          <w:rFonts w:ascii="微软雅黑" w:eastAsia="微软雅黑" w:hAnsi="微软雅黑" w:cs="微软雅黑" w:hint="eastAsia"/>
        </w:rPr>
        <w:t>产品功能/内容需求</w:t>
      </w:r>
      <w:bookmarkEnd w:id="14"/>
    </w:p>
    <w:p w14:paraId="4F0DAD71" w14:textId="77777777" w:rsidR="00335A29" w:rsidRDefault="00E24D04">
      <w:pPr>
        <w:pStyle w:val="3"/>
        <w:widowControl/>
        <w:numPr>
          <w:ilvl w:val="1"/>
          <w:numId w:val="1"/>
        </w:numPr>
        <w:tabs>
          <w:tab w:val="left" w:pos="420"/>
        </w:tabs>
        <w:spacing w:line="0" w:lineRule="atLeast"/>
        <w:ind w:left="420"/>
        <w:jc w:val="left"/>
        <w:rPr>
          <w:rFonts w:ascii="微软雅黑" w:eastAsia="微软雅黑" w:hAnsi="微软雅黑" w:cs="微软雅黑"/>
          <w:sz w:val="28"/>
        </w:rPr>
      </w:pPr>
      <w:bookmarkStart w:id="15" w:name="_Toc333308324"/>
      <w:bookmarkStart w:id="16" w:name="_Toc450725412"/>
      <w:bookmarkStart w:id="17" w:name="_Toc225666061"/>
      <w:bookmarkStart w:id="18" w:name="_Toc235623709"/>
      <w:bookmarkStart w:id="19" w:name="_Toc215371209"/>
      <w:r>
        <w:rPr>
          <w:rFonts w:ascii="微软雅黑" w:eastAsia="微软雅黑" w:hAnsi="微软雅黑" w:cs="微软雅黑" w:hint="eastAsia"/>
          <w:sz w:val="28"/>
        </w:rPr>
        <w:t>功能清单功能一览表</w:t>
      </w:r>
      <w:bookmarkEnd w:id="15"/>
      <w:bookmarkEnd w:id="16"/>
      <w:bookmarkEnd w:id="17"/>
      <w:bookmarkEnd w:id="18"/>
      <w:bookmarkEnd w:id="19"/>
    </w:p>
    <w:tbl>
      <w:tblPr>
        <w:tblW w:w="83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1005"/>
        <w:gridCol w:w="2162"/>
        <w:gridCol w:w="2413"/>
        <w:gridCol w:w="1744"/>
      </w:tblGrid>
      <w:tr w:rsidR="00335A29" w14:paraId="790BFEDC" w14:textId="77777777">
        <w:trPr>
          <w:trHeight w:val="285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14:paraId="5AC3AD47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bookmarkStart w:id="20" w:name="_Toc450725413"/>
            <w:r>
              <w:rPr>
                <w:rFonts w:ascii="微软雅黑" w:eastAsia="微软雅黑" w:hAnsi="微软雅黑" w:cs="微软雅黑" w:hint="eastAsia"/>
              </w:rPr>
              <w:t>类别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14:paraId="1FDB65D8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模块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14:paraId="3EDEDC45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功能点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14:paraId="06B523E1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功能描述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center"/>
          </w:tcPr>
          <w:p w14:paraId="6E2E15EC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相关系统</w:t>
            </w:r>
          </w:p>
        </w:tc>
      </w:tr>
      <w:tr w:rsidR="00335A29" w14:paraId="0C2A8AB7" w14:textId="77777777">
        <w:trPr>
          <w:trHeight w:val="285"/>
        </w:trPr>
        <w:tc>
          <w:tcPr>
            <w:tcW w:w="10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3D2F23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用户交互功能</w:t>
            </w:r>
          </w:p>
        </w:tc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63D3D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819BD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0339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6F53A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可以借鉴万达贷的设计</w:t>
            </w:r>
          </w:p>
        </w:tc>
      </w:tr>
      <w:tr w:rsidR="00335A29" w14:paraId="1868FF88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183D6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F7CD90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95FBE8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手势密码解锁页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EDD105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6936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38537A5B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1FBFC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0BFD3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FD35D6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忘记密码页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07484D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DB20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55AD649B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89B74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49A7F7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注册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D81FB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注册页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0261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22B2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F910A88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F9836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339C6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03F10F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设置手势密码页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43BDE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8ADD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2DDAB2DA" w14:textId="77777777">
        <w:trPr>
          <w:trHeight w:val="900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4DFAEA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FD86C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信用公社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E72FD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登录前/后首页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CE1FE3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1.工分查询</w:t>
            </w:r>
            <w:r>
              <w:rPr>
                <w:rFonts w:ascii="微软雅黑" w:eastAsia="微软雅黑" w:hAnsi="微软雅黑" w:cs="微软雅黑" w:hint="eastAsia"/>
              </w:rPr>
              <w:br/>
              <w:t>2.功能入口</w:t>
            </w:r>
            <w:r>
              <w:rPr>
                <w:rFonts w:ascii="微软雅黑" w:eastAsia="微软雅黑" w:hAnsi="微软雅黑" w:cs="微软雅黑" w:hint="eastAsia"/>
              </w:rPr>
              <w:br/>
              <w:t>2.广告位</w:t>
            </w:r>
            <w:r>
              <w:rPr>
                <w:rFonts w:ascii="微软雅黑" w:eastAsia="微软雅黑" w:hAnsi="微软雅黑" w:cs="微软雅黑" w:hint="eastAsia"/>
              </w:rPr>
              <w:br/>
              <w:t>3.活动进口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AA2859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6633E377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C2AD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D4452E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6EF611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工分查询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E2A37E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A7174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0B8490C7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AA37AD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6D3D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8EF64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个人报告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24898C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D9EDE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44F1F1FD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2EBDF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FB21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2FDB5F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人行报告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FF9C23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5AF46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3DC9CEB5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DD3D9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8FC88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0CCF9E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公积金查询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59B7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91CFC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0DC96A51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0BC375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5620D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36C0EF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违章查询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945FB9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9204F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07F1374B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0635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EEF59D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查企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业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51640D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产品详情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8134D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893CE1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6DE5DCC5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2EA86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4BEBF2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我的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797E1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头像设置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7A5AF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0B9D5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576B240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535AD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D0CBE3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2A9EE0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身份认证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DE84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6554E6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14E5BE31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A1320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08AB8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A93F59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查询记录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F002FC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AF6C9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9ADD1FA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BE0F7A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4A59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309B3E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异议申请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C08520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BFC9CF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0605F5D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D647A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E44B2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3DECC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密码管理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72AD4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重设登录密码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A2BE0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5B9FAFF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3770AA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EA099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ECBE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16C42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设置手势密码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2E5E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31E9A494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DEF80D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DF0ED2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48711F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关于我们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287C2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2F4EA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36BF84D5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5B8CE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A02B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6FD52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客服电话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B120A3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3DCBC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234DFD70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57BCAA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EDA510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E258D0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版本信息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760318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61A04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4EE23F58" w14:textId="77777777">
        <w:trPr>
          <w:trHeight w:val="285"/>
        </w:trPr>
        <w:tc>
          <w:tcPr>
            <w:tcW w:w="10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007607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BC90D4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0D0E40" w14:textId="77777777" w:rsidR="00335A29" w:rsidRDefault="00E24D04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安全退出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89A0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6A8E4E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</w:rPr>
            </w:pPr>
          </w:p>
        </w:tc>
      </w:tr>
    </w:tbl>
    <w:p w14:paraId="58A4FA4B" w14:textId="77777777" w:rsidR="00335A29" w:rsidRDefault="00E24D04">
      <w:pPr>
        <w:pStyle w:val="3"/>
        <w:widowControl/>
        <w:numPr>
          <w:ilvl w:val="1"/>
          <w:numId w:val="1"/>
        </w:numPr>
        <w:tabs>
          <w:tab w:val="left" w:pos="420"/>
        </w:tabs>
        <w:spacing w:line="0" w:lineRule="atLeast"/>
        <w:ind w:left="420"/>
        <w:jc w:val="lef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用户交互流程概图</w:t>
      </w:r>
      <w:bookmarkEnd w:id="20"/>
    </w:p>
    <w:p w14:paraId="4C22FB98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</w:t>
      </w:r>
    </w:p>
    <w:p w14:paraId="751AC2B8" w14:textId="77777777" w:rsidR="00335A29" w:rsidRDefault="00E24D04">
      <w:pPr>
        <w:pStyle w:val="3"/>
        <w:widowControl/>
        <w:numPr>
          <w:ilvl w:val="1"/>
          <w:numId w:val="1"/>
        </w:numPr>
        <w:tabs>
          <w:tab w:val="left" w:pos="420"/>
        </w:tabs>
        <w:spacing w:line="0" w:lineRule="atLeast"/>
        <w:ind w:left="420"/>
        <w:jc w:val="left"/>
        <w:rPr>
          <w:rFonts w:ascii="微软雅黑" w:eastAsia="微软雅黑" w:hAnsi="微软雅黑" w:cs="微软雅黑"/>
          <w:sz w:val="28"/>
        </w:rPr>
      </w:pPr>
      <w:bookmarkStart w:id="21" w:name="_Toc450725414"/>
      <w:bookmarkStart w:id="22" w:name="_Toc197342385"/>
      <w:r>
        <w:rPr>
          <w:rFonts w:ascii="微软雅黑" w:eastAsia="微软雅黑" w:hAnsi="微软雅黑" w:cs="微软雅黑" w:hint="eastAsia"/>
          <w:sz w:val="28"/>
        </w:rPr>
        <w:t>用户交互逻辑描述</w:t>
      </w:r>
    </w:p>
    <w:p w14:paraId="1EACF825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（PRD中对于文案的描述均以交互最终稿为准）</w:t>
      </w:r>
      <w:bookmarkEnd w:id="21"/>
    </w:p>
    <w:p w14:paraId="6CB85B1C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bookmarkStart w:id="23" w:name="OLE_LINK3"/>
      <w:r>
        <w:rPr>
          <w:rFonts w:ascii="微软雅黑" w:eastAsia="微软雅黑" w:hAnsi="微软雅黑" w:cs="微软雅黑" w:hint="eastAsia"/>
          <w:sz w:val="30"/>
          <w:szCs w:val="30"/>
        </w:rPr>
        <w:t>整体性描述</w:t>
      </w:r>
    </w:p>
    <w:bookmarkEnd w:id="23"/>
    <w:p w14:paraId="778C3FCC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标题栏</w:t>
      </w:r>
    </w:p>
    <w:p w14:paraId="5A78746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标题栏NATIVE样式，无关闭按钮</w:t>
      </w:r>
    </w:p>
    <w:p w14:paraId="5A16D15C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刷新机制</w:t>
      </w:r>
    </w:p>
    <w:p w14:paraId="386AA1D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下拉刷新，分为三个阶段</w:t>
      </w:r>
    </w:p>
    <w:p w14:paraId="6DD0AD9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阶段1 下拉部分但没有到刷新边界值</w:t>
      </w:r>
    </w:p>
    <w:p w14:paraId="79A17CC8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阶段2 下拉部分达到刷新边界值</w:t>
      </w:r>
    </w:p>
    <w:p w14:paraId="433D048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阶段3 刷新中</w:t>
      </w:r>
    </w:p>
    <w:p w14:paraId="16E4BE30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字母键盘和数字键盘</w:t>
      </w:r>
    </w:p>
    <w:p w14:paraId="606101EA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字母键盘：</w:t>
      </w:r>
    </w:p>
    <w:p w14:paraId="04935CFB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系统默认字母键盘</w:t>
      </w:r>
    </w:p>
    <w:p w14:paraId="2462BD0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数字键盘：</w:t>
      </w:r>
    </w:p>
    <w:p w14:paraId="7AFAD06B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安全数字键盘</w:t>
      </w:r>
    </w:p>
    <w:p w14:paraId="031A8406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等待效果</w:t>
      </w:r>
    </w:p>
    <w:p w14:paraId="2B478411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齿轮旋转</w:t>
      </w:r>
    </w:p>
    <w:p w14:paraId="71A24842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登入态</w:t>
      </w:r>
    </w:p>
    <w:p w14:paraId="79BAF2C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highlight w:val="yellow"/>
        </w:rPr>
      </w:pPr>
      <w:r>
        <w:rPr>
          <w:rFonts w:ascii="微软雅黑" w:eastAsia="微软雅黑" w:hAnsi="微软雅黑" w:cs="微软雅黑" w:hint="eastAsia"/>
          <w:highlight w:val="yellow"/>
        </w:rPr>
        <w:t>H5页面保持用户登入15分钟，用户登入超时后需要跳转到登入页面登入，登入完成后需要停留在当前页面</w:t>
      </w:r>
    </w:p>
    <w:p w14:paraId="14009E3A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缓存机制</w:t>
      </w:r>
    </w:p>
    <w:p w14:paraId="76C2DA21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客户端对文中有需要缓存的地方，增加缓存，默认读取缓存数据，待接口数据完成后，更新数据，并更新缓存数据</w:t>
      </w:r>
    </w:p>
    <w:p w14:paraId="2C3713A2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加密机制</w:t>
      </w:r>
    </w:p>
    <w:p w14:paraId="57F8FA34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架构组确认加密机制</w:t>
      </w:r>
    </w:p>
    <w:p w14:paraId="05A37A41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手机机器信息</w:t>
      </w:r>
    </w:p>
    <w:p w14:paraId="6B95CF8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各接口需要获取手机机器相关字段</w:t>
      </w:r>
    </w:p>
    <w:p w14:paraId="6D47458F" w14:textId="77777777" w:rsidR="00335A29" w:rsidRDefault="00E24D04">
      <w:pPr>
        <w:pStyle w:val="5"/>
        <w:tabs>
          <w:tab w:val="left" w:pos="1008"/>
        </w:tabs>
        <w:adjustRightInd w:val="0"/>
        <w:snapToGrid w:val="0"/>
        <w:spacing w:before="240" w:after="0" w:line="360" w:lineRule="atLeast"/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操作节点</w:t>
      </w:r>
    </w:p>
    <w:p w14:paraId="62445EC8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highlight w:val="yellow"/>
        </w:rPr>
      </w:pPr>
      <w:r>
        <w:rPr>
          <w:rFonts w:ascii="微软雅黑" w:eastAsia="微软雅黑" w:hAnsi="微软雅黑" w:cs="微软雅黑" w:hint="eastAsia"/>
          <w:highlight w:val="yellow"/>
          <w:shd w:val="clear" w:color="auto" w:fill="FF0000"/>
        </w:rPr>
        <w:t>文中若有节点操作说明，当用户完成当前页面操作时，则保存用户操作节点，用户中断流程后，从当前节点操作继续。</w:t>
      </w:r>
    </w:p>
    <w:p w14:paraId="73F504C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手机分辨率</w:t>
      </w:r>
    </w:p>
    <w:p w14:paraId="19C55C9A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需要支持主流手机分辨率</w:t>
      </w:r>
    </w:p>
    <w:p w14:paraId="437E41C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iPhone要适配iPhone4，iPhone5，iPhone6，iPhone6 plus分辨率</w:t>
      </w:r>
    </w:p>
    <w:p w14:paraId="5DAF6F13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Android要适配 850*480，1280*720，1920*1080分辨率</w:t>
      </w:r>
    </w:p>
    <w:p w14:paraId="2E4513AE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H5页面访问控制</w:t>
      </w:r>
    </w:p>
    <w:p w14:paraId="2B10C3A4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H5页面默认判断是否来自于所属APP，若非需求APP要求从需求APP进入，否则无法访问</w:t>
      </w:r>
    </w:p>
    <w:p w14:paraId="3D2E44B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埋点</w:t>
      </w:r>
    </w:p>
    <w:p w14:paraId="330F0E07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埋点分为页面埋点和控件埋点</w:t>
      </w:r>
    </w:p>
    <w:p w14:paraId="6399EB72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登录流程</w:t>
      </w:r>
    </w:p>
    <w:p w14:paraId="22EA6A81" w14:textId="77777777" w:rsidR="00335A29" w:rsidRDefault="00335A29">
      <w:pPr>
        <w:rPr>
          <w:rFonts w:ascii="微软雅黑" w:eastAsia="微软雅黑" w:hAnsi="微软雅黑" w:cs="微软雅黑"/>
        </w:rPr>
      </w:pPr>
    </w:p>
    <w:p w14:paraId="16049488" w14:textId="77777777" w:rsidR="00335A29" w:rsidRDefault="00335A29">
      <w:pPr>
        <w:rPr>
          <w:rFonts w:ascii="微软雅黑" w:eastAsia="微软雅黑" w:hAnsi="微软雅黑" w:cs="微软雅黑"/>
        </w:rPr>
      </w:pPr>
    </w:p>
    <w:p w14:paraId="48C2EBB0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object w:dxaOrig="8312" w:dyaOrig="6370" w14:anchorId="52959746">
          <v:shape id="_x0000_i1026" type="#_x0000_t75" style="width:415.35pt;height:318.65pt" o:ole="">
            <v:imagedata r:id="rId12" o:title=""/>
            <o:lock v:ext="edit" aspectratio="f"/>
          </v:shape>
          <o:OLEObject Type="Embed" ProgID="Visio.Drawing.11" ShapeID="_x0000_i1026" DrawAspect="Content" ObjectID="_1403272958" r:id="rId13"/>
        </w:object>
      </w:r>
    </w:p>
    <w:p w14:paraId="78D8A74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b/>
          <w:bCs/>
          <w:sz w:val="24"/>
        </w:rPr>
      </w:pPr>
      <w:bookmarkStart w:id="24" w:name="OLE_LINK1"/>
      <w:r>
        <w:rPr>
          <w:rFonts w:ascii="微软雅黑" w:eastAsia="微软雅黑" w:hAnsi="微软雅黑" w:cs="微软雅黑" w:hint="eastAsia"/>
          <w:b/>
          <w:bCs/>
          <w:sz w:val="24"/>
        </w:rPr>
        <w:t>说明： 登录流程接入统一账户。</w:t>
      </w:r>
    </w:p>
    <w:bookmarkEnd w:id="24"/>
    <w:p w14:paraId="2A9782E1" w14:textId="77777777" w:rsidR="00335A29" w:rsidRDefault="00E24D04">
      <w:pPr>
        <w:pStyle w:val="5"/>
        <w:numPr>
          <w:ilvl w:val="0"/>
          <w:numId w:val="10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登录页</w:t>
      </w:r>
    </w:p>
    <w:p w14:paraId="1184AAE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299D76D3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4FD94959" wp14:editId="5DDFAAE8">
            <wp:extent cx="2743200" cy="4514850"/>
            <wp:effectExtent l="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E44FC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09D43D17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用户下载万达征信App，并触发需要身份验证的事件。</w:t>
      </w:r>
    </w:p>
    <w:p w14:paraId="2E3841A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3F3B29D0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功能和流程同万达贷App。</w:t>
      </w:r>
    </w:p>
    <w:p w14:paraId="5BBFE65B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8"/>
        <w:gridCol w:w="538"/>
        <w:gridCol w:w="16"/>
        <w:gridCol w:w="3655"/>
        <w:gridCol w:w="590"/>
        <w:gridCol w:w="598"/>
        <w:gridCol w:w="67"/>
        <w:gridCol w:w="578"/>
        <w:gridCol w:w="56"/>
        <w:gridCol w:w="1160"/>
        <w:gridCol w:w="15"/>
        <w:gridCol w:w="577"/>
      </w:tblGrid>
      <w:tr w:rsidR="00335A29" w14:paraId="65DC4BB3" w14:textId="77777777">
        <w:tc>
          <w:tcPr>
            <w:tcW w:w="678" w:type="dxa"/>
            <w:shd w:val="clear" w:color="auto" w:fill="auto"/>
          </w:tcPr>
          <w:p w14:paraId="6BF50A12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38" w:type="dxa"/>
            <w:shd w:val="clear" w:color="auto" w:fill="auto"/>
          </w:tcPr>
          <w:p w14:paraId="32904CA6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671" w:type="dxa"/>
            <w:gridSpan w:val="2"/>
            <w:shd w:val="clear" w:color="auto" w:fill="auto"/>
          </w:tcPr>
          <w:p w14:paraId="64D95CBC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590" w:type="dxa"/>
            <w:shd w:val="clear" w:color="auto" w:fill="auto"/>
          </w:tcPr>
          <w:p w14:paraId="01C78FBD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65" w:type="dxa"/>
            <w:gridSpan w:val="2"/>
            <w:shd w:val="clear" w:color="auto" w:fill="auto"/>
          </w:tcPr>
          <w:p w14:paraId="5FE1E74D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578" w:type="dxa"/>
            <w:shd w:val="clear" w:color="auto" w:fill="auto"/>
          </w:tcPr>
          <w:p w14:paraId="7873642A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231" w:type="dxa"/>
            <w:gridSpan w:val="3"/>
            <w:shd w:val="clear" w:color="auto" w:fill="auto"/>
          </w:tcPr>
          <w:p w14:paraId="7DD6A560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577" w:type="dxa"/>
            <w:shd w:val="clear" w:color="auto" w:fill="auto"/>
          </w:tcPr>
          <w:p w14:paraId="2E935979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222F72D6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0FC93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手机号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6787A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78E1CC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68AC5C5F" wp14:editId="37609D67">
                  <wp:extent cx="2657475" cy="428625"/>
                  <wp:effectExtent l="0" t="0" r="9525" b="9525"/>
                  <wp:docPr id="6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B2427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26CC39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5A1A9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7D371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点击弹出数字键盘</w:t>
            </w:r>
          </w:p>
          <w:p w14:paraId="34078A6A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  <w:p w14:paraId="2055E1B9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度11位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12830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2E1D76AF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553477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登录密码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CA7FF7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BEC30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108339AF" wp14:editId="1548AA12">
                  <wp:extent cx="2590800" cy="342900"/>
                  <wp:effectExtent l="0" t="0" r="0" b="0"/>
                  <wp:docPr id="7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C0D5E4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DA4740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C174D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6AF86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点击弹出字母键盘</w:t>
            </w:r>
          </w:p>
          <w:p w14:paraId="29C89D9E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  <w:p w14:paraId="10538C7F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输入长度12位</w:t>
            </w:r>
          </w:p>
          <w:p w14:paraId="70418C4C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  <w:p w14:paraId="1DB0273D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密码规范：</w:t>
            </w:r>
          </w:p>
          <w:p w14:paraId="09DE0ABB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字母+数字 6-12位</w:t>
            </w:r>
          </w:p>
          <w:p w14:paraId="264E6AEC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8A20C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A6381BE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EE6A0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253CD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15CAD9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1FB1308F" wp14:editId="6BA0A461">
                  <wp:extent cx="2628900" cy="466725"/>
                  <wp:effectExtent l="0" t="0" r="0" b="9525"/>
                  <wp:docPr id="7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3A579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BFE71A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1A99C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4A55B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调用</w:t>
            </w:r>
            <w:r>
              <w:rPr>
                <w:rFonts w:ascii="微软雅黑" w:eastAsia="微软雅黑" w:hAnsi="微软雅黑" w:cs="微软雅黑" w:hint="eastAsia"/>
                <w:b/>
              </w:rPr>
              <w:t>登录接口</w:t>
            </w:r>
          </w:p>
          <w:p w14:paraId="7B686C2C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  <w:p w14:paraId="700AC533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若调用成功则跳转到首页登录区</w:t>
            </w:r>
          </w:p>
          <w:p w14:paraId="683C210C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CBC5F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63822BD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5522E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注册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E87CC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0C9C31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0CCF138E" wp14:editId="7F2DDADD">
                  <wp:extent cx="419100" cy="304800"/>
                  <wp:effectExtent l="0" t="0" r="0" b="0"/>
                  <wp:docPr id="7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0B9AD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6FEC53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A1B1F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F4E7A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跳转到注册页面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26C79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68E3C5FC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9A31F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忘记密码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3BCD8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408979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1D325DE7" wp14:editId="30492615">
                  <wp:extent cx="542925" cy="314325"/>
                  <wp:effectExtent l="0" t="0" r="9525" b="9525"/>
                  <wp:docPr id="7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6F372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64C6E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7F0701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C928C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跳转到忘记密码页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ECEE4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7504C571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F477E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65251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0A0FB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0146D231" wp14:editId="14FA5E1F">
                  <wp:extent cx="304800" cy="295275"/>
                  <wp:effectExtent l="0" t="0" r="0" b="9525"/>
                  <wp:docPr id="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6F76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CEE23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8A0B0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94FF6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5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D69E7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  <w:tr w:rsidR="00335A29" w14:paraId="19483E12" w14:textId="77777777"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176A13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图形验证码</w:t>
            </w:r>
          </w:p>
        </w:tc>
        <w:tc>
          <w:tcPr>
            <w:tcW w:w="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D35A4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FAD24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63F98734" wp14:editId="76C4C737">
                  <wp:extent cx="542925" cy="314325"/>
                  <wp:effectExtent l="0" t="0" r="9525" b="9525"/>
                  <wp:docPr id="1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7232BE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175C0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EE83F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073C8" w14:textId="77777777" w:rsidR="00335A29" w:rsidRDefault="00E24D04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当用户输入密码错误2次出现图形验证码</w:t>
            </w:r>
          </w:p>
        </w:tc>
        <w:tc>
          <w:tcPr>
            <w:tcW w:w="5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690A8" w14:textId="77777777" w:rsidR="00335A29" w:rsidRDefault="00335A29" w:rsidP="00BC0C74">
            <w:pPr>
              <w:ind w:leftChars="100" w:left="210"/>
              <w:rPr>
                <w:rFonts w:ascii="微软雅黑" w:eastAsia="微软雅黑" w:hAnsi="微软雅黑" w:cs="微软雅黑"/>
              </w:rPr>
            </w:pPr>
          </w:p>
        </w:tc>
      </w:tr>
    </w:tbl>
    <w:p w14:paraId="0382057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错误处理</w:t>
      </w:r>
    </w:p>
    <w:p w14:paraId="2E197B28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229672D8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00C07C9F" w14:textId="77777777" w:rsidR="00335A29" w:rsidRDefault="00E24D04">
      <w:pPr>
        <w:pStyle w:val="5"/>
        <w:numPr>
          <w:ilvl w:val="0"/>
          <w:numId w:val="10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解锁页</w:t>
      </w:r>
    </w:p>
    <w:p w14:paraId="7379A36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1C7F40E7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761B9219" wp14:editId="1AC0B282">
            <wp:extent cx="2733675" cy="4581525"/>
            <wp:effectExtent l="0" t="0" r="9525" b="9525"/>
            <wp:docPr id="11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994B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3FA1BA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以下几种情况会触发手势密码解锁页</w:t>
      </w:r>
    </w:p>
    <w:p w14:paraId="7D04795C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1. 当用户5分钟没有发生操作</w:t>
      </w:r>
    </w:p>
    <w:p w14:paraId="2FB0C37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2. 用户打开APP，满足已经登录，且已经设置手势密码，手势密码开关为打开</w:t>
      </w:r>
    </w:p>
    <w:p w14:paraId="2B48A96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1D973B65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功能和流程同万达贷App。</w:t>
      </w:r>
    </w:p>
    <w:p w14:paraId="4DCE51E8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53"/>
        <w:gridCol w:w="3491"/>
        <w:gridCol w:w="610"/>
        <w:gridCol w:w="691"/>
        <w:gridCol w:w="596"/>
        <w:gridCol w:w="1287"/>
        <w:gridCol w:w="596"/>
      </w:tblGrid>
      <w:tr w:rsidR="00335A29" w14:paraId="5C0B2BA5" w14:textId="77777777">
        <w:tc>
          <w:tcPr>
            <w:tcW w:w="704" w:type="dxa"/>
            <w:shd w:val="clear" w:color="auto" w:fill="auto"/>
          </w:tcPr>
          <w:p w14:paraId="7F28FE4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53" w:type="dxa"/>
            <w:shd w:val="clear" w:color="auto" w:fill="auto"/>
          </w:tcPr>
          <w:p w14:paraId="62B0EC0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类型</w:t>
            </w:r>
          </w:p>
        </w:tc>
        <w:tc>
          <w:tcPr>
            <w:tcW w:w="3491" w:type="dxa"/>
            <w:shd w:val="clear" w:color="auto" w:fill="auto"/>
          </w:tcPr>
          <w:p w14:paraId="385C6FF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样式元素</w:t>
            </w:r>
          </w:p>
        </w:tc>
        <w:tc>
          <w:tcPr>
            <w:tcW w:w="610" w:type="dxa"/>
            <w:shd w:val="clear" w:color="auto" w:fill="auto"/>
          </w:tcPr>
          <w:p w14:paraId="4D40F86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状态</w:t>
            </w:r>
          </w:p>
        </w:tc>
        <w:tc>
          <w:tcPr>
            <w:tcW w:w="691" w:type="dxa"/>
            <w:shd w:val="clear" w:color="auto" w:fill="auto"/>
          </w:tcPr>
          <w:p w14:paraId="508669C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可选项</w:t>
            </w:r>
          </w:p>
        </w:tc>
        <w:tc>
          <w:tcPr>
            <w:tcW w:w="596" w:type="dxa"/>
            <w:shd w:val="clear" w:color="auto" w:fill="auto"/>
          </w:tcPr>
          <w:p w14:paraId="4F95A3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事件</w:t>
            </w:r>
          </w:p>
        </w:tc>
        <w:tc>
          <w:tcPr>
            <w:tcW w:w="1287" w:type="dxa"/>
            <w:shd w:val="clear" w:color="auto" w:fill="auto"/>
          </w:tcPr>
          <w:p w14:paraId="3ABDCB3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交互效果</w:t>
            </w:r>
          </w:p>
        </w:tc>
        <w:tc>
          <w:tcPr>
            <w:tcW w:w="596" w:type="dxa"/>
            <w:shd w:val="clear" w:color="auto" w:fill="auto"/>
          </w:tcPr>
          <w:p w14:paraId="1E2A690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要求</w:t>
            </w:r>
          </w:p>
        </w:tc>
      </w:tr>
      <w:tr w:rsidR="00335A29" w14:paraId="2C861421" w14:textId="7777777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6427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手势密码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FB9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手势密码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4870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DF3E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2101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2077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滑动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95E0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22BA3CB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当用户连续滑动经过点数少于4个，则显示最少连接4个点请重新输入”并带有抖动动画效果</w:t>
            </w:r>
          </w:p>
          <w:p w14:paraId="5DB9100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1FA8AF9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当用户连续滑动经过点数大于等于4个，则判断是否和设置的手势密码一致，若不一致则提示：请重新输入你的手势密码，并带有抖动动画效果</w:t>
            </w:r>
          </w:p>
          <w:p w14:paraId="25640B0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A0875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若一致则登录，并解锁手势密码。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AD91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515C2F5A" w14:textId="7777777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EFD3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其他方式登录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6354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6259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CF6C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A44A3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F3D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AB03D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跳转到登录页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BEAF6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5891723A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5ED7EF70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1D0989C2" w14:textId="77777777" w:rsidR="00335A29" w:rsidRDefault="00E24D04">
      <w:pPr>
        <w:pStyle w:val="5"/>
        <w:numPr>
          <w:ilvl w:val="0"/>
          <w:numId w:val="10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忘记密码页</w:t>
      </w:r>
    </w:p>
    <w:p w14:paraId="11F6AAC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3F032D5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6D8CEE94" wp14:editId="52A99D4C">
            <wp:extent cx="2686050" cy="4533900"/>
            <wp:effectExtent l="0" t="0" r="0" b="0"/>
            <wp:docPr id="11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F95F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3D59B88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360977CD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功能和流程同万达贷App。</w:t>
      </w:r>
    </w:p>
    <w:p w14:paraId="2445BC01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534"/>
        <w:gridCol w:w="3713"/>
        <w:gridCol w:w="585"/>
        <w:gridCol w:w="659"/>
        <w:gridCol w:w="572"/>
        <w:gridCol w:w="1222"/>
        <w:gridCol w:w="573"/>
      </w:tblGrid>
      <w:tr w:rsidR="00335A29" w14:paraId="193592EC" w14:textId="77777777">
        <w:tc>
          <w:tcPr>
            <w:tcW w:w="670" w:type="dxa"/>
            <w:shd w:val="clear" w:color="auto" w:fill="auto"/>
          </w:tcPr>
          <w:p w14:paraId="224A45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34" w:type="dxa"/>
            <w:shd w:val="clear" w:color="auto" w:fill="auto"/>
          </w:tcPr>
          <w:p w14:paraId="165D43F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713" w:type="dxa"/>
            <w:shd w:val="clear" w:color="auto" w:fill="auto"/>
          </w:tcPr>
          <w:p w14:paraId="13045F5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585" w:type="dxa"/>
            <w:shd w:val="clear" w:color="auto" w:fill="auto"/>
          </w:tcPr>
          <w:p w14:paraId="29C9C6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59" w:type="dxa"/>
            <w:shd w:val="clear" w:color="auto" w:fill="auto"/>
          </w:tcPr>
          <w:p w14:paraId="3CDB68A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572" w:type="dxa"/>
            <w:shd w:val="clear" w:color="auto" w:fill="auto"/>
          </w:tcPr>
          <w:p w14:paraId="484BB16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222" w:type="dxa"/>
            <w:shd w:val="clear" w:color="auto" w:fill="auto"/>
          </w:tcPr>
          <w:p w14:paraId="1AE0ABB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573" w:type="dxa"/>
            <w:shd w:val="clear" w:color="auto" w:fill="auto"/>
          </w:tcPr>
          <w:p w14:paraId="3829087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01A50167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2203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手机号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B4F9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A7EF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50045E6D" wp14:editId="52A75210">
                  <wp:extent cx="2590800" cy="342900"/>
                  <wp:effectExtent l="0" t="0" r="0" b="0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84F13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79D8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250B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FDA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点击弹出数字键盘</w:t>
            </w:r>
          </w:p>
          <w:p w14:paraId="202C54B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5FB995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输入长度11位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631E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125A414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36C6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获取验证码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2E77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788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7804212D" wp14:editId="5179B4BB">
                  <wp:extent cx="866775" cy="361950"/>
                  <wp:effectExtent l="0" t="0" r="9525" b="0"/>
                  <wp:docPr id="2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06A9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D6EDB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B4A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E08E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调用</w:t>
            </w:r>
            <w:r>
              <w:rPr>
                <w:rFonts w:ascii="微软雅黑" w:eastAsia="微软雅黑" w:hAnsi="微软雅黑" w:cs="微软雅黑" w:hint="eastAsia"/>
                <w:b/>
              </w:rPr>
              <w:t>发送验证码接口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8176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1BC1E62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463D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验证码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6068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74DB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45174DAA" wp14:editId="2A0B4388">
                  <wp:extent cx="1428750" cy="323850"/>
                  <wp:effectExtent l="0" t="0" r="0" b="0"/>
                  <wp:docPr id="1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A9C1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1CCD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CCC7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DDCE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输入验证码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18A8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65CCCCE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6581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设置密码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D3C1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66BB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0D2A8AE8" wp14:editId="341F993C">
                  <wp:extent cx="2514600" cy="361950"/>
                  <wp:effectExtent l="0" t="0" r="0" b="0"/>
                  <wp:docPr id="2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DEF18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545D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491E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D69F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点击弹出字母键盘</w:t>
            </w:r>
          </w:p>
          <w:p w14:paraId="35E6DA8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745B71D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输入长度12位</w:t>
            </w:r>
          </w:p>
          <w:p w14:paraId="732B59C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611F761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密码规范：</w:t>
            </w:r>
          </w:p>
          <w:p w14:paraId="0F01372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字母+数字 6-12位</w:t>
            </w:r>
          </w:p>
          <w:p w14:paraId="3CACB55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6C2D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B781808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29BE7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确认密码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DE8C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8D21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3B465A0E" wp14:editId="14F99AF6">
                  <wp:extent cx="2381250" cy="342900"/>
                  <wp:effectExtent l="0" t="0" r="0" b="0"/>
                  <wp:docPr id="2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7FCEF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385B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9D88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82F6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点击弹出字母键盘</w:t>
            </w:r>
          </w:p>
          <w:p w14:paraId="2C60116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7C89A8E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输入长度12位</w:t>
            </w:r>
          </w:p>
          <w:p w14:paraId="4822E25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7D51234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密码规范：</w:t>
            </w:r>
          </w:p>
          <w:p w14:paraId="2CC248A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字母+数字 6-12位</w:t>
            </w:r>
          </w:p>
          <w:p w14:paraId="346B33E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3B01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19D3E3F2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EE06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协议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3555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勾选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DAB7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8E62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236C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CCE4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367E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默认勾选，点击文字弹出协议框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E582B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1ED3B137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C895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确定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E957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07F62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46BA9AF8" wp14:editId="7FD8007E">
                  <wp:extent cx="2705100" cy="514350"/>
                  <wp:effectExtent l="0" t="0" r="0" b="0"/>
                  <wp:docPr id="2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C0C4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5AF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E4E4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EF65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判断密码是否符合规范，判断两次密码是否一致，若不是则置灰，若是点击调用</w:t>
            </w:r>
            <w:r>
              <w:rPr>
                <w:rFonts w:ascii="微软雅黑" w:eastAsia="微软雅黑" w:hAnsi="微软雅黑" w:cs="微软雅黑" w:hint="eastAsia"/>
                <w:b/>
              </w:rPr>
              <w:t>重置登录</w:t>
            </w:r>
            <w:r>
              <w:rPr>
                <w:rFonts w:ascii="微软雅黑" w:eastAsia="微软雅黑" w:hAnsi="微软雅黑" w:cs="微软雅黑" w:hint="eastAsia"/>
                <w:b/>
              </w:rPr>
              <w:lastRenderedPageBreak/>
              <w:t>密码接口</w:t>
            </w:r>
            <w:r>
              <w:rPr>
                <w:rFonts w:ascii="微软雅黑" w:eastAsia="微软雅黑" w:hAnsi="微软雅黑" w:cs="微软雅黑" w:hint="eastAsia"/>
              </w:rPr>
              <w:t>，失败则文字告知，“暂时无法操作，请稍后再试”，若成功则跳转到手势密码设置页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DE0B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EB48620" w14:textId="77777777"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25CE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返回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1EBA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EAE75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A0E3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FEF0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1CF6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ED0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4810A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6E8A6C31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4F657A3A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030EE89A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6DFE1424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注册流程</w:t>
      </w:r>
    </w:p>
    <w:p w14:paraId="47578BC3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</w:rPr>
        <w:object w:dxaOrig="8307" w:dyaOrig="6931" w14:anchorId="1C97F143">
          <v:shape id="_x0000_i1027" type="#_x0000_t75" style="width:415.35pt;height:346.65pt" o:ole="">
            <v:imagedata r:id="rId29" o:title=""/>
            <o:lock v:ext="edit" aspectratio="f"/>
          </v:shape>
          <o:OLEObject Type="Embed" ProgID="Visio.Drawing.11" ShapeID="_x0000_i1027" DrawAspect="Content" ObjectID="_1403272959" r:id="rId30"/>
        </w:object>
      </w:r>
      <w:r>
        <w:rPr>
          <w:rFonts w:ascii="微软雅黑" w:eastAsia="微软雅黑" w:hAnsi="微软雅黑" w:cs="微软雅黑" w:hint="eastAsia"/>
          <w:b/>
          <w:bCs/>
          <w:sz w:val="24"/>
        </w:rPr>
        <w:t>说明： 登录流程接入统一账户。</w:t>
      </w:r>
    </w:p>
    <w:p w14:paraId="04998ACA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116E1DC9" w14:textId="77777777" w:rsidR="00335A29" w:rsidRDefault="00E24D04">
      <w:pPr>
        <w:pStyle w:val="5"/>
        <w:numPr>
          <w:ilvl w:val="0"/>
          <w:numId w:val="12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注册页</w:t>
      </w:r>
    </w:p>
    <w:p w14:paraId="4879568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1FA3157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0C0F6B30" wp14:editId="468FCDBB">
            <wp:extent cx="2705100" cy="4572000"/>
            <wp:effectExtent l="0" t="0" r="0" b="0"/>
            <wp:docPr id="9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3D9C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4078FC7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用户下载万达征信App，并点击了注册入口。</w:t>
      </w:r>
    </w:p>
    <w:p w14:paraId="012373E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482217A5" w14:textId="77777777" w:rsidR="00335A29" w:rsidRDefault="00E24D04">
      <w:pPr>
        <w:widowControl/>
        <w:numPr>
          <w:ilvl w:val="0"/>
          <w:numId w:val="13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功能和流程同万达贷App。</w:t>
      </w:r>
    </w:p>
    <w:tbl>
      <w:tblPr>
        <w:tblpPr w:leftFromText="180" w:rightFromText="180" w:vertAnchor="text" w:horzAnchor="page" w:tblpX="1793" w:tblpY="345"/>
        <w:tblOverlap w:val="never"/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538"/>
        <w:gridCol w:w="3664"/>
        <w:gridCol w:w="591"/>
        <w:gridCol w:w="666"/>
        <w:gridCol w:w="577"/>
        <w:gridCol w:w="1237"/>
        <w:gridCol w:w="578"/>
      </w:tblGrid>
      <w:tr w:rsidR="00335A29" w14:paraId="6301D8C1" w14:textId="77777777">
        <w:tc>
          <w:tcPr>
            <w:tcW w:w="677" w:type="dxa"/>
            <w:shd w:val="clear" w:color="auto" w:fill="auto"/>
          </w:tcPr>
          <w:p w14:paraId="5EF1EDA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38" w:type="dxa"/>
            <w:shd w:val="clear" w:color="auto" w:fill="auto"/>
          </w:tcPr>
          <w:p w14:paraId="02372DB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664" w:type="dxa"/>
            <w:shd w:val="clear" w:color="auto" w:fill="auto"/>
          </w:tcPr>
          <w:p w14:paraId="19E247C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591" w:type="dxa"/>
            <w:shd w:val="clear" w:color="auto" w:fill="auto"/>
          </w:tcPr>
          <w:p w14:paraId="18E7BBB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66" w:type="dxa"/>
            <w:shd w:val="clear" w:color="auto" w:fill="auto"/>
          </w:tcPr>
          <w:p w14:paraId="0D1A1F7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577" w:type="dxa"/>
            <w:shd w:val="clear" w:color="auto" w:fill="auto"/>
          </w:tcPr>
          <w:p w14:paraId="3E3628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237" w:type="dxa"/>
            <w:shd w:val="clear" w:color="auto" w:fill="auto"/>
          </w:tcPr>
          <w:p w14:paraId="3EB5909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578" w:type="dxa"/>
            <w:shd w:val="clear" w:color="auto" w:fill="auto"/>
          </w:tcPr>
          <w:p w14:paraId="56785F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660E9561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5448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手机号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37FE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FBBD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15D448BE" wp14:editId="0BF75148">
                  <wp:extent cx="2552700" cy="276225"/>
                  <wp:effectExtent l="0" t="0" r="0" b="9525"/>
                  <wp:docPr id="1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5A34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5F73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5AE98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BEB2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点击弹出数字键盘</w:t>
            </w:r>
          </w:p>
          <w:p w14:paraId="44E0D70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0A5DBF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输入长度11位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F57EC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32ED7844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588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获取验证码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0BCA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27D9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29F5E9BC" wp14:editId="5A149C13">
                  <wp:extent cx="933450" cy="381000"/>
                  <wp:effectExtent l="0" t="0" r="0" b="0"/>
                  <wp:docPr id="1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87CF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F06A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EA5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417F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调用</w:t>
            </w:r>
            <w:r>
              <w:rPr>
                <w:rFonts w:ascii="微软雅黑" w:eastAsia="微软雅黑" w:hAnsi="微软雅黑" w:cs="微软雅黑" w:hint="eastAsia"/>
                <w:b/>
              </w:rPr>
              <w:t>发送验证码接口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7D40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8887E7B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BA83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验证码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1F65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3AB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63B46961" wp14:editId="1B3B9E55">
                  <wp:extent cx="1581150" cy="333375"/>
                  <wp:effectExtent l="0" t="0" r="0" b="9525"/>
                  <wp:docPr id="26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CCFB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9DF3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560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6E38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输入验证码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4BDF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005B33E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8EEA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设置密码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953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E168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5935F287" wp14:editId="05A6021C">
                  <wp:extent cx="2457450" cy="285750"/>
                  <wp:effectExtent l="0" t="0" r="0" b="0"/>
                  <wp:docPr id="2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540E0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B884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7BBD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D51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点击弹出字母键盘</w:t>
            </w:r>
          </w:p>
          <w:p w14:paraId="4D03A41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1FBA769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输入长度12位</w:t>
            </w:r>
          </w:p>
          <w:p w14:paraId="4F65860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4D4AE3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密码规范：</w:t>
            </w:r>
          </w:p>
          <w:p w14:paraId="6E2B3EE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字母+数字 6-12位</w:t>
            </w:r>
          </w:p>
          <w:p w14:paraId="0C18169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7FC4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6BD1CC9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A12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确认密码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9CB2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2CFE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4CAB9036" wp14:editId="6CC84F9E">
                  <wp:extent cx="2457450" cy="276225"/>
                  <wp:effectExtent l="0" t="0" r="0" b="9525"/>
                  <wp:docPr id="30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F018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BA506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AD6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6EC3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点击弹出字母键盘</w:t>
            </w:r>
          </w:p>
          <w:p w14:paraId="67CFFA6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30C5284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输入长度12位</w:t>
            </w:r>
          </w:p>
          <w:p w14:paraId="16A6880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DBE424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密码规范：</w:t>
            </w:r>
          </w:p>
          <w:p w14:paraId="570152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字母+数字 6-12位</w:t>
            </w:r>
          </w:p>
          <w:p w14:paraId="68BFD3E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2178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12507B9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6323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协议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C086A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勾选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FA6A0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5BA33EBB" wp14:editId="20AA8026">
                  <wp:extent cx="1533525" cy="247650"/>
                  <wp:effectExtent l="0" t="0" r="9525" b="0"/>
                  <wp:docPr id="31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C201E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CEFA3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1016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F402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默认勾选，点击文字弹出协议框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C13E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81ACD66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6068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注册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4ECA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071EA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48030114" wp14:editId="364D3CD9">
                  <wp:extent cx="2657475" cy="533400"/>
                  <wp:effectExtent l="0" t="0" r="9525" b="0"/>
                  <wp:docPr id="32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ED2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180A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0857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3E06E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判断密码是否符合规范，判断两次密码是否一致，若不是则置灰，若是点击调用</w:t>
            </w:r>
            <w:r>
              <w:rPr>
                <w:rFonts w:ascii="微软雅黑" w:eastAsia="微软雅黑" w:hAnsi="微软雅黑" w:cs="微软雅黑" w:hint="eastAsia"/>
                <w:b/>
              </w:rPr>
              <w:t>注册接口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失败则文字告知，“暂时无法操作，请稍后再试”，若成功则跳转到手势密码设置页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C3E9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4F437FF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69D1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返回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56FC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9EA2E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DD325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E02D8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0A28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7543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730B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5D46F4C" w14:textId="77777777"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4D38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已注册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02D99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62A55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0" distR="0" wp14:anchorId="4C242FD7" wp14:editId="234C313C">
                  <wp:extent cx="695325" cy="257175"/>
                  <wp:effectExtent l="0" t="0" r="9525" b="9525"/>
                  <wp:docPr id="33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DBD8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C52A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C08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C0C1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82B5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41BE6849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p w14:paraId="40B3A2C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467828C5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0AC0F92B" w14:textId="77777777" w:rsidR="00335A29" w:rsidRDefault="00E24D04">
      <w:pPr>
        <w:pStyle w:val="5"/>
        <w:numPr>
          <w:ilvl w:val="0"/>
          <w:numId w:val="12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手势密码设置页</w:t>
      </w:r>
    </w:p>
    <w:p w14:paraId="282393CE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7EA0D9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 wp14:anchorId="3D099461" wp14:editId="338E0EF4">
            <wp:extent cx="2676525" cy="4362450"/>
            <wp:effectExtent l="0" t="0" r="9525" b="0"/>
            <wp:docPr id="1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 wp14:anchorId="6BE06594" wp14:editId="1AA5CEC9">
            <wp:extent cx="2667000" cy="4600575"/>
            <wp:effectExtent l="0" t="0" r="0" b="9525"/>
            <wp:docPr id="11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940A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08D3752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334160FC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功能和流程同万达贷App。</w:t>
      </w:r>
    </w:p>
    <w:p w14:paraId="6E326FE5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53"/>
        <w:gridCol w:w="3491"/>
        <w:gridCol w:w="610"/>
        <w:gridCol w:w="691"/>
        <w:gridCol w:w="596"/>
        <w:gridCol w:w="1287"/>
        <w:gridCol w:w="596"/>
      </w:tblGrid>
      <w:tr w:rsidR="00335A29" w14:paraId="3D96340D" w14:textId="77777777">
        <w:tc>
          <w:tcPr>
            <w:tcW w:w="704" w:type="dxa"/>
            <w:shd w:val="clear" w:color="auto" w:fill="auto"/>
          </w:tcPr>
          <w:p w14:paraId="1FFBA7E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53" w:type="dxa"/>
            <w:shd w:val="clear" w:color="auto" w:fill="auto"/>
          </w:tcPr>
          <w:p w14:paraId="1465A27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491" w:type="dxa"/>
            <w:shd w:val="clear" w:color="auto" w:fill="auto"/>
          </w:tcPr>
          <w:p w14:paraId="1A1561C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610" w:type="dxa"/>
            <w:shd w:val="clear" w:color="auto" w:fill="auto"/>
          </w:tcPr>
          <w:p w14:paraId="4154E6E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91" w:type="dxa"/>
            <w:shd w:val="clear" w:color="auto" w:fill="auto"/>
          </w:tcPr>
          <w:p w14:paraId="712A52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596" w:type="dxa"/>
            <w:shd w:val="clear" w:color="auto" w:fill="auto"/>
          </w:tcPr>
          <w:p w14:paraId="7FBB49D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287" w:type="dxa"/>
            <w:shd w:val="clear" w:color="auto" w:fill="auto"/>
          </w:tcPr>
          <w:p w14:paraId="4F0CF3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596" w:type="dxa"/>
            <w:shd w:val="clear" w:color="auto" w:fill="auto"/>
          </w:tcPr>
          <w:p w14:paraId="3EDCF45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72DF792B" w14:textId="7777777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7A20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手势密码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EFAF1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手势密码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C3F2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AF671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122EA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95768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滑动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1883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设置页</w:t>
            </w:r>
          </w:p>
          <w:p w14:paraId="1303780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当用户连续滑动经过点数少于4个，则显示“最少连接4个点请重新输入”并带有抖动动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画效果</w:t>
            </w:r>
          </w:p>
          <w:p w14:paraId="07207A7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407CE0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当用户连续滑动经过点数大于等于4个，则跳转到手势密码确认</w:t>
            </w:r>
          </w:p>
          <w:p w14:paraId="3A769F8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73D1F8F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确认页</w:t>
            </w:r>
          </w:p>
          <w:p w14:paraId="59492B8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当用户连续滑动经过点数少于4个，则显示最少连接4个点请重新输入”并带有抖动动画效果</w:t>
            </w:r>
          </w:p>
          <w:p w14:paraId="671756A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0564D7A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当用户连续滑动经过点数大于等于4个，则判断是否两次一致，若不一致则显示两次手势密码不一致，并带有抖动动画效果</w:t>
            </w:r>
          </w:p>
          <w:p w14:paraId="08B2135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329C92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若一致则弹出"设置成功"延迟1S跳转到首页（登录区）</w:t>
            </w:r>
          </w:p>
          <w:p w14:paraId="3BB7892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6559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324322F" w14:textId="7777777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3860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跳过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DEE90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钮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FBA9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72BE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BCAA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9658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9644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跳转到登录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页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98EF6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3EA5F5AA" w14:textId="77777777" w:rsidR="00335A29" w:rsidRDefault="00335A29">
      <w:pPr>
        <w:rPr>
          <w:rFonts w:ascii="微软雅黑" w:eastAsia="微软雅黑" w:hAnsi="微软雅黑" w:cs="微软雅黑"/>
        </w:rPr>
      </w:pPr>
    </w:p>
    <w:p w14:paraId="7FCE444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271D9F73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67AC1D7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登录前/后首页</w:t>
      </w:r>
    </w:p>
    <w:p w14:paraId="1E6B1E63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0E79882C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5FABDC6" wp14:editId="5F4F3D14">
            <wp:extent cx="2879725" cy="5108575"/>
            <wp:effectExtent l="0" t="0" r="15875" b="1587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0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69A90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5B86F98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b w:val="0"/>
          <w:bCs w:val="0"/>
          <w:sz w:val="21"/>
          <w:szCs w:val="24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用户通过密码或者验证码验证，进入登录区。</w:t>
      </w:r>
    </w:p>
    <w:p w14:paraId="641F13B8" w14:textId="77777777" w:rsidR="00335A29" w:rsidRDefault="00335A29">
      <w:pPr>
        <w:rPr>
          <w:rFonts w:ascii="微软雅黑" w:eastAsia="微软雅黑" w:hAnsi="微软雅黑" w:cs="微软雅黑"/>
        </w:rPr>
      </w:pPr>
    </w:p>
    <w:p w14:paraId="174460B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功能说明</w:t>
      </w:r>
    </w:p>
    <w:p w14:paraId="353F5BBF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5AAF6D40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展示逻辑：</w:t>
      </w:r>
    </w:p>
    <w:p w14:paraId="16FF194D" w14:textId="77777777" w:rsidR="00335A29" w:rsidRDefault="00335A29">
      <w:pPr>
        <w:rPr>
          <w:rFonts w:ascii="微软雅黑" w:eastAsia="微软雅黑" w:hAnsi="微软雅黑" w:cs="微软雅黑"/>
        </w:rPr>
      </w:pPr>
    </w:p>
    <w:p w14:paraId="537A6BC6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7"/>
        <w:gridCol w:w="619"/>
        <w:gridCol w:w="3738"/>
        <w:gridCol w:w="654"/>
        <w:gridCol w:w="583"/>
        <w:gridCol w:w="673"/>
        <w:gridCol w:w="878"/>
        <w:gridCol w:w="696"/>
      </w:tblGrid>
      <w:tr w:rsidR="00335A29" w14:paraId="6631D784" w14:textId="77777777">
        <w:tc>
          <w:tcPr>
            <w:tcW w:w="687" w:type="dxa"/>
            <w:shd w:val="clear" w:color="auto" w:fill="DDD8C2" w:themeFill="background2" w:themeFillShade="E5"/>
          </w:tcPr>
          <w:p w14:paraId="1A856BBD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控件名称</w:t>
            </w:r>
          </w:p>
        </w:tc>
        <w:tc>
          <w:tcPr>
            <w:tcW w:w="619" w:type="dxa"/>
            <w:shd w:val="clear" w:color="auto" w:fill="DDD8C2" w:themeFill="background2" w:themeFillShade="E5"/>
          </w:tcPr>
          <w:p w14:paraId="0B82FF37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控件类型</w:t>
            </w:r>
          </w:p>
        </w:tc>
        <w:tc>
          <w:tcPr>
            <w:tcW w:w="3738" w:type="dxa"/>
            <w:shd w:val="clear" w:color="auto" w:fill="DDD8C2" w:themeFill="background2" w:themeFillShade="E5"/>
          </w:tcPr>
          <w:p w14:paraId="3B859462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样式元素</w:t>
            </w:r>
          </w:p>
        </w:tc>
        <w:tc>
          <w:tcPr>
            <w:tcW w:w="654" w:type="dxa"/>
            <w:shd w:val="clear" w:color="auto" w:fill="DDD8C2" w:themeFill="background2" w:themeFillShade="E5"/>
          </w:tcPr>
          <w:p w14:paraId="0E9A3E4F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默认状态</w:t>
            </w:r>
          </w:p>
        </w:tc>
        <w:tc>
          <w:tcPr>
            <w:tcW w:w="583" w:type="dxa"/>
            <w:shd w:val="clear" w:color="auto" w:fill="DDD8C2" w:themeFill="background2" w:themeFillShade="E5"/>
          </w:tcPr>
          <w:p w14:paraId="4E5513D9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可选项</w:t>
            </w:r>
          </w:p>
        </w:tc>
        <w:tc>
          <w:tcPr>
            <w:tcW w:w="673" w:type="dxa"/>
            <w:shd w:val="clear" w:color="auto" w:fill="DDD8C2" w:themeFill="background2" w:themeFillShade="E5"/>
          </w:tcPr>
          <w:p w14:paraId="30E739AF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交互事件</w:t>
            </w:r>
          </w:p>
        </w:tc>
        <w:tc>
          <w:tcPr>
            <w:tcW w:w="878" w:type="dxa"/>
            <w:shd w:val="clear" w:color="auto" w:fill="DDD8C2" w:themeFill="background2" w:themeFillShade="E5"/>
          </w:tcPr>
          <w:p w14:paraId="319CBDD9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交互效果</w:t>
            </w:r>
          </w:p>
        </w:tc>
        <w:tc>
          <w:tcPr>
            <w:tcW w:w="696" w:type="dxa"/>
            <w:shd w:val="clear" w:color="auto" w:fill="DDD8C2" w:themeFill="background2" w:themeFillShade="E5"/>
          </w:tcPr>
          <w:p w14:paraId="652C0E6A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性能要求</w:t>
            </w:r>
          </w:p>
        </w:tc>
      </w:tr>
      <w:tr w:rsidR="00335A29" w14:paraId="712815F0" w14:textId="77777777">
        <w:tc>
          <w:tcPr>
            <w:tcW w:w="687" w:type="dxa"/>
            <w:shd w:val="clear" w:color="auto" w:fill="auto"/>
          </w:tcPr>
          <w:p w14:paraId="2125C91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登录</w:t>
            </w:r>
          </w:p>
        </w:tc>
        <w:tc>
          <w:tcPr>
            <w:tcW w:w="619" w:type="dxa"/>
            <w:shd w:val="clear" w:color="auto" w:fill="auto"/>
          </w:tcPr>
          <w:p w14:paraId="419FF43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738" w:type="dxa"/>
            <w:shd w:val="clear" w:color="auto" w:fill="auto"/>
          </w:tcPr>
          <w:p w14:paraId="30687D5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仅在未登陆状态下，按钮显示。</w:t>
            </w:r>
          </w:p>
        </w:tc>
        <w:tc>
          <w:tcPr>
            <w:tcW w:w="654" w:type="dxa"/>
            <w:shd w:val="clear" w:color="auto" w:fill="auto"/>
          </w:tcPr>
          <w:p w14:paraId="339CE4D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583" w:type="dxa"/>
            <w:shd w:val="clear" w:color="auto" w:fill="auto"/>
          </w:tcPr>
          <w:p w14:paraId="250315F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673" w:type="dxa"/>
            <w:shd w:val="clear" w:color="auto" w:fill="auto"/>
          </w:tcPr>
          <w:p w14:paraId="026DAD9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shd w:val="clear" w:color="auto" w:fill="auto"/>
          </w:tcPr>
          <w:p w14:paraId="44A9816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跳转到登录页</w:t>
            </w:r>
          </w:p>
        </w:tc>
        <w:tc>
          <w:tcPr>
            <w:tcW w:w="696" w:type="dxa"/>
            <w:shd w:val="clear" w:color="auto" w:fill="auto"/>
          </w:tcPr>
          <w:p w14:paraId="35D6167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AF8A9B6" w14:textId="77777777">
        <w:tc>
          <w:tcPr>
            <w:tcW w:w="687" w:type="dxa"/>
            <w:shd w:val="clear" w:color="auto" w:fill="auto"/>
          </w:tcPr>
          <w:p w14:paraId="29DE821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工分和引导</w:t>
            </w:r>
          </w:p>
        </w:tc>
        <w:tc>
          <w:tcPr>
            <w:tcW w:w="619" w:type="dxa"/>
            <w:shd w:val="clear" w:color="auto" w:fill="auto"/>
          </w:tcPr>
          <w:p w14:paraId="58306C9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列表</w:t>
            </w:r>
          </w:p>
        </w:tc>
        <w:tc>
          <w:tcPr>
            <w:tcW w:w="3738" w:type="dxa"/>
            <w:shd w:val="clear" w:color="auto" w:fill="auto"/>
          </w:tcPr>
          <w:p w14:paraId="54C3A3D7" w14:textId="77777777" w:rsidR="00335A29" w:rsidRDefault="00E24D04">
            <w:pPr>
              <w:numPr>
                <w:ilvl w:val="0"/>
                <w:numId w:val="14"/>
              </w:numPr>
              <w:rPr>
                <w:rFonts w:ascii="微软雅黑" w:eastAsia="微软雅黑" w:hAnsi="微软雅黑" w:cs="微软雅黑"/>
              </w:rPr>
            </w:pPr>
            <w:bookmarkStart w:id="25" w:name="OLE_LINK15"/>
            <w:r>
              <w:rPr>
                <w:rFonts w:ascii="微软雅黑" w:eastAsia="微软雅黑" w:hAnsi="微软雅黑" w:cs="微软雅黑" w:hint="eastAsia"/>
              </w:rPr>
              <w:t>用户未登录状态下：</w:t>
            </w:r>
          </w:p>
          <w:p w14:paraId="7071630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</w:t>
            </w:r>
            <w:bookmarkStart w:id="26" w:name="OLE_LINK13"/>
            <w:r>
              <w:rPr>
                <w:rFonts w:ascii="微软雅黑" w:eastAsia="微软雅黑" w:hAnsi="微软雅黑" w:cs="微软雅黑" w:hint="eastAsia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highlight w:val="yellow"/>
              </w:rPr>
              <w:t>显示登陆引导文案【】。</w:t>
            </w:r>
            <w:bookmarkEnd w:id="26"/>
          </w:p>
          <w:p w14:paraId="48F09095" w14:textId="77777777" w:rsidR="00335A29" w:rsidRDefault="00E24D04">
            <w:pPr>
              <w:numPr>
                <w:ilvl w:val="0"/>
                <w:numId w:val="14"/>
              </w:numPr>
              <w:rPr>
                <w:rFonts w:ascii="微软雅黑" w:eastAsia="微软雅黑" w:hAnsi="微软雅黑" w:cs="微软雅黑"/>
              </w:rPr>
            </w:pPr>
            <w:bookmarkStart w:id="27" w:name="OLE_LINK12"/>
            <w:r>
              <w:rPr>
                <w:rFonts w:ascii="微软雅黑" w:eastAsia="微软雅黑" w:hAnsi="微软雅黑" w:cs="微软雅黑" w:hint="eastAsia"/>
              </w:rPr>
              <w:t>用户已登陆，但是未进行实名认证：</w:t>
            </w:r>
          </w:p>
          <w:p w14:paraId="4FE76EF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 xml:space="preserve">   </w:t>
            </w:r>
            <w:bookmarkStart w:id="28" w:name="OLE_LINK14"/>
            <w:r>
              <w:rPr>
                <w:rFonts w:ascii="微软雅黑" w:eastAsia="微软雅黑" w:hAnsi="微软雅黑" w:cs="微软雅黑" w:hint="eastAsia"/>
                <w:highlight w:val="yellow"/>
              </w:rPr>
              <w:t>显示登陆引导文案【】。</w:t>
            </w:r>
            <w:bookmarkEnd w:id="28"/>
          </w:p>
          <w:bookmarkEnd w:id="27"/>
          <w:p w14:paraId="7C997EA1" w14:textId="77777777" w:rsidR="00335A29" w:rsidRDefault="00E24D04">
            <w:pPr>
              <w:numPr>
                <w:ilvl w:val="0"/>
                <w:numId w:val="1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用户已登陆，进行过实名认证，但不在有工分值的白名单中：</w:t>
            </w:r>
          </w:p>
          <w:p w14:paraId="279BD27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highlight w:val="yellow"/>
              </w:rPr>
              <w:t>显示登陆引导文案【】。</w:t>
            </w:r>
          </w:p>
          <w:p w14:paraId="1FE5C8F8" w14:textId="77777777" w:rsidR="00335A29" w:rsidRDefault="00E24D04">
            <w:pPr>
              <w:numPr>
                <w:ilvl w:val="0"/>
                <w:numId w:val="1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用户已登陆，并进行过第1,2步实名认证，且在有工分值得白名单中：</w:t>
            </w:r>
          </w:p>
          <w:bookmarkEnd w:id="25"/>
          <w:p w14:paraId="4D5B8C3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4C1FD833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 xml:space="preserve">  显示工分</w:t>
            </w:r>
          </w:p>
          <w:p w14:paraId="7CB606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DE71489" wp14:editId="250BB7AB">
                  <wp:extent cx="1457325" cy="971550"/>
                  <wp:effectExtent l="0" t="0" r="9525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EC97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13F4F8D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37F9F7C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54" w:type="dxa"/>
            <w:shd w:val="clear" w:color="auto" w:fill="auto"/>
          </w:tcPr>
          <w:p w14:paraId="0BA3CB0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shd w:val="clear" w:color="auto" w:fill="auto"/>
          </w:tcPr>
          <w:p w14:paraId="25B008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673" w:type="dxa"/>
            <w:shd w:val="clear" w:color="auto" w:fill="auto"/>
          </w:tcPr>
          <w:p w14:paraId="6D4800D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无</w:t>
            </w:r>
          </w:p>
        </w:tc>
        <w:tc>
          <w:tcPr>
            <w:tcW w:w="878" w:type="dxa"/>
            <w:shd w:val="clear" w:color="auto" w:fill="auto"/>
          </w:tcPr>
          <w:p w14:paraId="7E546D8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显示工分</w:t>
            </w:r>
          </w:p>
        </w:tc>
        <w:tc>
          <w:tcPr>
            <w:tcW w:w="696" w:type="dxa"/>
            <w:shd w:val="clear" w:color="auto" w:fill="auto"/>
          </w:tcPr>
          <w:p w14:paraId="07FB9E6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07CA35E" w14:textId="77777777">
        <w:trPr>
          <w:trHeight w:val="9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3923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29" w:name="OLE_LINK10" w:colFirst="2" w:colLast="7"/>
            <w:r>
              <w:rPr>
                <w:rFonts w:ascii="微软雅黑" w:eastAsia="微软雅黑" w:hAnsi="微软雅黑" w:cs="微软雅黑" w:hint="eastAsia"/>
              </w:rPr>
              <w:t>个人报告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D45C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4B08E2" w14:textId="77777777" w:rsidR="00335A29" w:rsidRDefault="00E24D04">
            <w:pPr>
              <w:numPr>
                <w:ilvl w:val="0"/>
                <w:numId w:val="15"/>
              </w:numPr>
              <w:rPr>
                <w:rFonts w:ascii="微软雅黑" w:eastAsia="微软雅黑" w:hAnsi="微软雅黑" w:cs="微软雅黑"/>
              </w:rPr>
            </w:pPr>
            <w:bookmarkStart w:id="30" w:name="OLE_LINK16"/>
            <w:r>
              <w:rPr>
                <w:rFonts w:ascii="微软雅黑" w:eastAsia="微软雅黑" w:hAnsi="微软雅黑" w:cs="微软雅黑" w:hint="eastAsia"/>
              </w:rPr>
              <w:t>用户未登录状态下：</w:t>
            </w:r>
          </w:p>
          <w:p w14:paraId="42A0B04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点击后调整到登陆页。</w:t>
            </w:r>
          </w:p>
          <w:p w14:paraId="2997561B" w14:textId="77777777" w:rsidR="00335A29" w:rsidRDefault="00E24D04">
            <w:pPr>
              <w:numPr>
                <w:ilvl w:val="0"/>
                <w:numId w:val="1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用户已登陆，但是未完成三步实名认证：</w:t>
            </w:r>
          </w:p>
          <w:p w14:paraId="2DCF1A2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跳转到未完成的实名步骤页。</w:t>
            </w:r>
          </w:p>
          <w:p w14:paraId="7D2A5966" w14:textId="77777777" w:rsidR="00335A29" w:rsidRDefault="00E24D04">
            <w:pPr>
              <w:numPr>
                <w:ilvl w:val="0"/>
                <w:numId w:val="1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用户已登陆，并已经完成三步实名认证：</w:t>
            </w:r>
          </w:p>
          <w:p w14:paraId="5CB4901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跳转到个人报告查询页面。</w:t>
            </w:r>
          </w:p>
          <w:bookmarkEnd w:id="30"/>
          <w:p w14:paraId="1608D43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6BC31B1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36F3805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D91E42D" wp14:editId="70EB7001">
                  <wp:extent cx="714375" cy="923925"/>
                  <wp:effectExtent l="0" t="0" r="9525" b="952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8FB05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6C196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172F3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AACD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跳转到个人报告查询页面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6858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bookmarkEnd w:id="29"/>
      <w:tr w:rsidR="00335A29" w14:paraId="1CE6F70E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94308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人行报告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5992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17AA2" w14:textId="77777777" w:rsidR="00335A29" w:rsidRDefault="00E24D04">
            <w:pPr>
              <w:numPr>
                <w:ilvl w:val="0"/>
                <w:numId w:val="16"/>
              </w:numPr>
              <w:rPr>
                <w:rFonts w:ascii="微软雅黑" w:eastAsia="微软雅黑" w:hAnsi="微软雅黑" w:cs="微软雅黑"/>
              </w:rPr>
            </w:pPr>
            <w:bookmarkStart w:id="31" w:name="OLE_LINK17"/>
            <w:r>
              <w:rPr>
                <w:rFonts w:ascii="微软雅黑" w:eastAsia="微软雅黑" w:hAnsi="微软雅黑" w:cs="微软雅黑" w:hint="eastAsia"/>
              </w:rPr>
              <w:t>用户未登录状态下：</w:t>
            </w:r>
          </w:p>
          <w:p w14:paraId="00EA70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点击后调整到登陆页。</w:t>
            </w:r>
          </w:p>
          <w:p w14:paraId="3CE2C61D" w14:textId="77777777" w:rsidR="00335A29" w:rsidRDefault="00E24D04">
            <w:pPr>
              <w:numPr>
                <w:ilvl w:val="0"/>
                <w:numId w:val="1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用户已登陆，但是未完成第1、2步实名认证：</w:t>
            </w:r>
          </w:p>
          <w:p w14:paraId="62D70A5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跳转到未完成的实名步骤页。</w:t>
            </w:r>
          </w:p>
          <w:p w14:paraId="6EB4C608" w14:textId="77777777" w:rsidR="00335A29" w:rsidRDefault="00E24D04">
            <w:pPr>
              <w:numPr>
                <w:ilvl w:val="0"/>
                <w:numId w:val="1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用户已登陆，并已经完成第1、2步实名认证：</w:t>
            </w:r>
          </w:p>
          <w:p w14:paraId="281E08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跳转到人行报告查询页面。</w:t>
            </w:r>
            <w:bookmarkEnd w:id="31"/>
          </w:p>
          <w:p w14:paraId="233D0B2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334D884" wp14:editId="6D63070F">
                  <wp:extent cx="752475" cy="923925"/>
                  <wp:effectExtent l="0" t="0" r="9525" b="952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E0F59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B4ED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C80F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C956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跳转到人行报告查询页面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BFB5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28B217E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0868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公积金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532C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A8277" w14:textId="77777777" w:rsidR="00335A29" w:rsidRDefault="00E24D04">
            <w:pPr>
              <w:numPr>
                <w:ilvl w:val="0"/>
                <w:numId w:val="17"/>
              </w:numPr>
              <w:rPr>
                <w:rFonts w:ascii="微软雅黑" w:eastAsia="微软雅黑" w:hAnsi="微软雅黑" w:cs="微软雅黑"/>
              </w:rPr>
            </w:pPr>
            <w:bookmarkStart w:id="32" w:name="OLE_LINK18"/>
            <w:r>
              <w:rPr>
                <w:rFonts w:ascii="微软雅黑" w:eastAsia="微软雅黑" w:hAnsi="微软雅黑" w:cs="微软雅黑" w:hint="eastAsia"/>
              </w:rPr>
              <w:t>用户未登录状态下：</w:t>
            </w:r>
          </w:p>
          <w:p w14:paraId="7FBBFE9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点击后调整到登陆页。</w:t>
            </w:r>
          </w:p>
          <w:p w14:paraId="6A22243E" w14:textId="77777777" w:rsidR="00335A29" w:rsidRDefault="00E24D04">
            <w:pPr>
              <w:numPr>
                <w:ilvl w:val="0"/>
                <w:numId w:val="17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用户已登陆，但是未完成第1、2步实名认证：</w:t>
            </w:r>
          </w:p>
          <w:p w14:paraId="3AD54C7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跳转到未完成的实名步骤页。</w:t>
            </w:r>
          </w:p>
          <w:p w14:paraId="23E276CD" w14:textId="77777777" w:rsidR="00335A29" w:rsidRDefault="00E24D04">
            <w:pPr>
              <w:numPr>
                <w:ilvl w:val="0"/>
                <w:numId w:val="17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用户已登陆，并已经完成第1、2步实名认证：</w:t>
            </w:r>
          </w:p>
          <w:p w14:paraId="41F4519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跳转到公积金查询页面。</w:t>
            </w:r>
          </w:p>
          <w:bookmarkEnd w:id="32"/>
          <w:p w14:paraId="54EAF3C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0B12B2C1" wp14:editId="67604398">
                  <wp:extent cx="695325" cy="895350"/>
                  <wp:effectExtent l="0" t="0" r="9525" b="0"/>
                  <wp:docPr id="3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6348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97A0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B42B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BB876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跳转到公积金查询页面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4740B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90ED894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0DDA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违章查询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330E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79F01" w14:textId="77777777" w:rsidR="00335A29" w:rsidRDefault="00E24D04">
            <w:pPr>
              <w:numPr>
                <w:ilvl w:val="0"/>
                <w:numId w:val="1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用户未登录状态下：</w:t>
            </w:r>
          </w:p>
          <w:p w14:paraId="102BACB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点击后调整到登陆页。</w:t>
            </w:r>
          </w:p>
          <w:p w14:paraId="768E1A5B" w14:textId="77777777" w:rsidR="00335A29" w:rsidRDefault="00E24D04">
            <w:pPr>
              <w:numPr>
                <w:ilvl w:val="0"/>
                <w:numId w:val="1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用户已登陆，但是未完成第1、2步实名认证：</w:t>
            </w:r>
          </w:p>
          <w:p w14:paraId="44961D8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跳转到未完成的实名步骤页。</w:t>
            </w:r>
          </w:p>
          <w:p w14:paraId="4DF6AEDC" w14:textId="77777777" w:rsidR="00335A29" w:rsidRDefault="00E24D04">
            <w:pPr>
              <w:numPr>
                <w:ilvl w:val="0"/>
                <w:numId w:val="1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用户已登陆，并已经完成第1、2步实名认证：</w:t>
            </w:r>
          </w:p>
          <w:p w14:paraId="0B9F155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跳转到违章查询页面。</w:t>
            </w:r>
          </w:p>
          <w:p w14:paraId="7101DE1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6FB27A3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lastRenderedPageBreak/>
              <w:drawing>
                <wp:inline distT="0" distB="0" distL="114300" distR="114300" wp14:anchorId="730E01DF" wp14:editId="7B6AB82D">
                  <wp:extent cx="742950" cy="923925"/>
                  <wp:effectExtent l="0" t="0" r="0" b="9525"/>
                  <wp:docPr id="4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66F4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E71F8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05A4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8320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跳转到违章查询页面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9FF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3B8313B9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79C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广告位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41D7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广告位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A98C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三帧广告位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3AF2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3797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754F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2A0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跳转到广告链接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BC5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4F10A770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869F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时光刻度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24EB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84DC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8289367" wp14:editId="57ABB666">
                  <wp:extent cx="695325" cy="781050"/>
                  <wp:effectExtent l="0" t="0" r="9525" b="0"/>
                  <wp:docPr id="4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DA23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5E62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6B913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F523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33" w:name="OLE_LINK11"/>
            <w:r>
              <w:rPr>
                <w:rFonts w:ascii="微软雅黑" w:eastAsia="微软雅黑" w:hAnsi="微软雅黑" w:cs="微软雅黑" w:hint="eastAsia"/>
              </w:rPr>
              <w:t>跳转到时光刻度活动页面</w:t>
            </w:r>
            <w:bookmarkEnd w:id="33"/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1A9E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941E163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4525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工资测评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6FD7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58FE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1815B0A" wp14:editId="0A8E95BB">
                  <wp:extent cx="695325" cy="800100"/>
                  <wp:effectExtent l="0" t="0" r="9525" b="0"/>
                  <wp:docPr id="4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D443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EC28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999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FF545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跳转到工资测评活动页面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26D8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39CD6B1D" w14:textId="77777777"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0760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手机号估值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C7C9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4F12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B12ED98" wp14:editId="40319EB6">
                  <wp:extent cx="685800" cy="781050"/>
                  <wp:effectExtent l="0" t="0" r="0" b="0"/>
                  <wp:docPr id="4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4D49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EB7F4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7E1D3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35B5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跳转到手机号估值活动页面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4C1D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p w14:paraId="189303BD" w14:textId="77777777" w:rsidR="00335A29" w:rsidRDefault="00335A29">
      <w:pPr>
        <w:rPr>
          <w:rFonts w:ascii="微软雅黑" w:eastAsia="微软雅黑" w:hAnsi="微软雅黑" w:cs="微软雅黑"/>
        </w:rPr>
      </w:pPr>
    </w:p>
    <w:p w14:paraId="5B033915" w14:textId="77777777" w:rsidR="00335A29" w:rsidRDefault="00335A29">
      <w:pPr>
        <w:rPr>
          <w:rFonts w:ascii="微软雅黑" w:eastAsia="微软雅黑" w:hAnsi="微软雅黑" w:cs="微软雅黑"/>
        </w:rPr>
      </w:pPr>
    </w:p>
    <w:p w14:paraId="25B1C92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307E8D93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020A00EB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54D1F9E8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个人报告</w:t>
      </w:r>
    </w:p>
    <w:p w14:paraId="166D1E84" w14:textId="77777777" w:rsidR="00335A29" w:rsidRDefault="00E24D04">
      <w:pPr>
        <w:pStyle w:val="5"/>
        <w:numPr>
          <w:ilvl w:val="0"/>
          <w:numId w:val="19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  <w:sz w:val="24"/>
          <w:szCs w:val="24"/>
        </w:rPr>
      </w:pPr>
      <w:bookmarkStart w:id="34" w:name="OLE_LINK19"/>
      <w:r>
        <w:rPr>
          <w:rFonts w:ascii="微软雅黑" w:eastAsia="微软雅黑" w:hAnsi="微软雅黑" w:cs="微软雅黑" w:hint="eastAsia"/>
        </w:rPr>
        <w:t>个人报告查询页</w:t>
      </w:r>
    </w:p>
    <w:p w14:paraId="7338614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54F8CAE4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AA27253" wp14:editId="5508BB8F">
            <wp:extent cx="2879725" cy="4495800"/>
            <wp:effectExtent l="0" t="0" r="1587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</w:rPr>
        <w:t xml:space="preserve"> </w:t>
      </w:r>
    </w:p>
    <w:p w14:paraId="678C6E75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            图5.1</w:t>
      </w:r>
    </w:p>
    <w:p w14:paraId="1176725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4B103BE2" wp14:editId="48D62C43">
            <wp:extent cx="2879725" cy="4519295"/>
            <wp:effectExtent l="0" t="0" r="15875" b="1460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0D6CC5" w14:textId="77777777" w:rsidR="00335A29" w:rsidRDefault="00E24D04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                    图5.2</w:t>
      </w:r>
    </w:p>
    <w:p w14:paraId="06126A0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0B7A6BAF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7281C395" w14:textId="77777777" w:rsidR="00335A29" w:rsidRDefault="00E24D04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用户通过密码或者验证码验证，并通过了三步实名认证。</w:t>
      </w:r>
    </w:p>
    <w:p w14:paraId="77390F01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63019E82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502AD8E3" w14:textId="77777777" w:rsidR="00335A29" w:rsidRDefault="00335A29">
      <w:pPr>
        <w:rPr>
          <w:rFonts w:ascii="微软雅黑" w:eastAsia="微软雅黑" w:hAnsi="微软雅黑" w:cs="微软雅黑"/>
        </w:rPr>
      </w:pPr>
    </w:p>
    <w:p w14:paraId="16CF5961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7BF3D874" w14:textId="77777777">
        <w:tc>
          <w:tcPr>
            <w:tcW w:w="1125" w:type="dxa"/>
            <w:shd w:val="clear" w:color="auto" w:fill="DDD8C2" w:themeFill="background2" w:themeFillShade="E5"/>
          </w:tcPr>
          <w:p w14:paraId="2BA49AB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64CFDB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1529B37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7BD5A48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4E14DA6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110A9C4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5F19E58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7F87131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0BB09E42" w14:textId="77777777">
        <w:tc>
          <w:tcPr>
            <w:tcW w:w="1125" w:type="dxa"/>
            <w:shd w:val="clear" w:color="auto" w:fill="auto"/>
          </w:tcPr>
          <w:p w14:paraId="54C3D37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7793BF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7A2AC5E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5B6CD40A" wp14:editId="790F6B55">
                  <wp:extent cx="228600" cy="257175"/>
                  <wp:effectExtent l="0" t="0" r="0" b="9525"/>
                  <wp:docPr id="5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55F6D6B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7997A2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4946381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25E319F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返回到登录后首页</w:t>
            </w:r>
          </w:p>
        </w:tc>
        <w:tc>
          <w:tcPr>
            <w:tcW w:w="898" w:type="dxa"/>
            <w:shd w:val="clear" w:color="auto" w:fill="auto"/>
          </w:tcPr>
          <w:p w14:paraId="146898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6C3E536" w14:textId="77777777">
        <w:tc>
          <w:tcPr>
            <w:tcW w:w="1125" w:type="dxa"/>
            <w:shd w:val="clear" w:color="auto" w:fill="auto"/>
          </w:tcPr>
          <w:p w14:paraId="11B3FF5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35" w:name="OLE_LINK23" w:colFirst="0" w:colLast="7"/>
            <w:r>
              <w:rPr>
                <w:rFonts w:ascii="微软雅黑" w:eastAsia="微软雅黑" w:hAnsi="微软雅黑" w:cs="微软雅黑" w:hint="eastAsia"/>
              </w:rPr>
              <w:t>报告样例</w:t>
            </w:r>
          </w:p>
        </w:tc>
        <w:tc>
          <w:tcPr>
            <w:tcW w:w="735" w:type="dxa"/>
            <w:shd w:val="clear" w:color="auto" w:fill="auto"/>
          </w:tcPr>
          <w:p w14:paraId="4156F99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360" w:type="dxa"/>
            <w:shd w:val="clear" w:color="auto" w:fill="auto"/>
          </w:tcPr>
          <w:p w14:paraId="40B1883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5F9584B4" wp14:editId="0610CBBB">
                  <wp:extent cx="523875" cy="257175"/>
                  <wp:effectExtent l="0" t="0" r="9525" b="9525"/>
                  <wp:docPr id="5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75C3A3E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6D74EEA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39F3520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469FCC8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</w:t>
            </w:r>
            <w:r>
              <w:rPr>
                <w:rFonts w:ascii="微软雅黑" w:eastAsia="微软雅黑" w:hAnsi="微软雅黑" w:cs="微软雅黑" w:hint="eastAsia"/>
                <w:highlight w:val="yellow"/>
              </w:rPr>
              <w:t>报告样例页面</w:t>
            </w:r>
          </w:p>
        </w:tc>
        <w:tc>
          <w:tcPr>
            <w:tcW w:w="898" w:type="dxa"/>
            <w:shd w:val="clear" w:color="auto" w:fill="auto"/>
          </w:tcPr>
          <w:p w14:paraId="7B7586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bookmarkEnd w:id="35"/>
      <w:tr w:rsidR="00335A29" w14:paraId="6AF4E064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3D3E7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姓名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2C3C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EAED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显示当前用户的姓名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367BB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只读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35273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E865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42F7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只读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CBD3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743639A6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159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身份证号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7841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479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显示当前用户的身份证号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6128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只读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0821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B215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0AEBE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只读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0913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0A0EF7AA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E9C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自定义报告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421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开关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DE531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D646C58" wp14:editId="209D5AA4">
                  <wp:extent cx="2235200" cy="325755"/>
                  <wp:effectExtent l="0" t="0" r="12700" b="17145"/>
                  <wp:docPr id="5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325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6D4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C26E4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D2A6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左右滑动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17D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展开自定义报告的选项区域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E6D1E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F91D3A3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FF47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车辆信息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1A26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开关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F9C3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FAB03EB" wp14:editId="6EC22D01">
                  <wp:extent cx="2233930" cy="315595"/>
                  <wp:effectExtent l="0" t="0" r="13970" b="8255"/>
                  <wp:docPr id="5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315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995B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096B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2EE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左右滑动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7868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展开车辆信息录入区域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80859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57DE523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0EFA0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bookmarkStart w:id="36" w:name="OLE_LINK22" w:colFirst="0" w:colLast="7"/>
            <w:r>
              <w:rPr>
                <w:rFonts w:ascii="微软雅黑" w:eastAsia="微软雅黑" w:hAnsi="微软雅黑" w:cs="微软雅黑" w:hint="eastAsia"/>
                <w:highlight w:val="yellow"/>
              </w:rPr>
              <w:t>协议勾选框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A5BE0B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选择框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87BA5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2A456904" wp14:editId="43DA766D">
                  <wp:extent cx="1457325" cy="276225"/>
                  <wp:effectExtent l="0" t="0" r="9525" b="9525"/>
                  <wp:docPr id="5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C4601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未选择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65EC4" w14:textId="77777777" w:rsidR="00335A29" w:rsidRDefault="00335A29">
            <w:pPr>
              <w:rPr>
                <w:rFonts w:ascii="微软雅黑" w:eastAsia="微软雅黑" w:hAnsi="微软雅黑" w:cs="微软雅黑"/>
                <w:highlight w:val="yellow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E6D35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0423A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选中/未选中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978D8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  <w:tr w:rsidR="00335A29" w14:paraId="14D7694F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C546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立即查询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CF6B8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5C1D8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EFE0160" wp14:editId="6187882E">
                  <wp:extent cx="2233930" cy="361950"/>
                  <wp:effectExtent l="0" t="0" r="13970" b="0"/>
                  <wp:docPr id="6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508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不可点击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8E7A2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03A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06D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用户勾选协议后，按钮可点击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48D9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bookmarkEnd w:id="36"/>
      <w:tr w:rsidR="00335A29" w14:paraId="35862614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FB02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个人报告选项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5815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FB0C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780316B" wp14:editId="7BF48E24">
                  <wp:extent cx="2233930" cy="493395"/>
                  <wp:effectExtent l="0" t="0" r="13970" b="1905"/>
                  <wp:docPr id="6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493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DE21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  <w:p w14:paraId="63C85D3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未选中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D937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FE8CA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6AF6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点击后，选中为选中或未选中状态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38F8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339A9EF0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FA6CD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车牌所属城市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F0900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链接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908A9" w14:textId="77777777" w:rsidR="00335A29" w:rsidRDefault="00335A29" w:rsidP="00BC0C74">
            <w:pPr>
              <w:ind w:leftChars="200" w:left="420"/>
              <w:jc w:val="left"/>
              <w:rPr>
                <w:rFonts w:ascii="微软雅黑" w:eastAsia="微软雅黑" w:hAnsi="微软雅黑" w:cs="微软雅黑"/>
                <w:highlight w:val="yellow"/>
              </w:rPr>
            </w:pPr>
          </w:p>
          <w:p w14:paraId="52FE160F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6FFDE4B9" wp14:editId="7A3C91E7">
                  <wp:extent cx="2723515" cy="238125"/>
                  <wp:effectExtent l="0" t="0" r="635" b="9525"/>
                  <wp:docPr id="6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10F0B" w14:textId="77777777" w:rsidR="00335A29" w:rsidRDefault="00335A29" w:rsidP="00BC0C74">
            <w:pPr>
              <w:ind w:leftChars="200" w:left="420"/>
              <w:rPr>
                <w:rFonts w:ascii="微软雅黑" w:eastAsia="微软雅黑" w:hAnsi="微软雅黑" w:cs="微软雅黑"/>
                <w:highlight w:val="yellow"/>
              </w:rPr>
            </w:pPr>
          </w:p>
          <w:p w14:paraId="55CB11C8" w14:textId="77777777" w:rsidR="00335A29" w:rsidRDefault="00335A29">
            <w:pPr>
              <w:rPr>
                <w:rFonts w:ascii="微软雅黑" w:eastAsia="微软雅黑" w:hAnsi="微软雅黑" w:cs="微软雅黑"/>
                <w:highlight w:val="yellow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5F800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809BE" w14:textId="77777777" w:rsidR="00335A29" w:rsidRDefault="00335A29">
            <w:pPr>
              <w:rPr>
                <w:rFonts w:ascii="微软雅黑" w:eastAsia="微软雅黑" w:hAnsi="微软雅黑" w:cs="微软雅黑"/>
                <w:highlight w:val="yellow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5A8D87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41CCD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跳转城市选择页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1DD7C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  <w:tr w:rsidR="00335A29" w14:paraId="74F0EC5A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D01C3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车牌号码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6C78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B0D78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00B63F23" wp14:editId="6AA0CAB3">
                  <wp:extent cx="2723515" cy="228600"/>
                  <wp:effectExtent l="0" t="0" r="635" b="0"/>
                  <wp:docPr id="6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89E2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7DE5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879F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C60A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4078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22F2CCA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828A3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车型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BDD71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下拉框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B04ED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358D1C95" wp14:editId="018E401F">
                  <wp:extent cx="2761615" cy="219075"/>
                  <wp:effectExtent l="0" t="0" r="635" b="9525"/>
                  <wp:docPr id="6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8DFE0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15DCF" w14:textId="77777777" w:rsidR="00335A29" w:rsidRDefault="00335A29">
            <w:pPr>
              <w:rPr>
                <w:rFonts w:ascii="微软雅黑" w:eastAsia="微软雅黑" w:hAnsi="微软雅黑" w:cs="微软雅黑"/>
                <w:highlight w:val="yellow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881FA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F1B01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车型选择列表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2BBE45" w14:textId="77777777" w:rsidR="00335A29" w:rsidRDefault="00E24D04">
            <w:pPr>
              <w:rPr>
                <w:rFonts w:ascii="微软雅黑" w:eastAsia="微软雅黑" w:hAnsi="微软雅黑" w:cs="微软雅黑"/>
                <w:highlight w:val="yellow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</w:tbl>
    <w:p w14:paraId="76D62569" w14:textId="77777777" w:rsidR="00335A29" w:rsidRDefault="00335A29">
      <w:pPr>
        <w:rPr>
          <w:rFonts w:ascii="微软雅黑" w:eastAsia="微软雅黑" w:hAnsi="微软雅黑" w:cs="微软雅黑"/>
        </w:rPr>
      </w:pPr>
    </w:p>
    <w:p w14:paraId="106619C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37F842E9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  <w:bookmarkEnd w:id="34"/>
    </w:p>
    <w:p w14:paraId="4A2BA708" w14:textId="77777777" w:rsidR="00335A29" w:rsidRDefault="00E24D04">
      <w:pPr>
        <w:pStyle w:val="5"/>
        <w:numPr>
          <w:ilvl w:val="0"/>
          <w:numId w:val="19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个人报告页</w:t>
      </w:r>
    </w:p>
    <w:p w14:paraId="07B3B53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143B3075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3DBEC48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 xml:space="preserve"> </w: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93E9D62" wp14:editId="02289452">
            <wp:extent cx="2879725" cy="4491990"/>
            <wp:effectExtent l="0" t="0" r="15875" b="381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49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87636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6FE9017" w14:textId="77777777" w:rsidR="00335A29" w:rsidRDefault="00335A29">
      <w:pPr>
        <w:ind w:firstLine="420"/>
        <w:rPr>
          <w:rFonts w:ascii="微软雅黑" w:eastAsia="微软雅黑" w:hAnsi="微软雅黑" w:cs="微软雅黑"/>
        </w:rPr>
      </w:pPr>
    </w:p>
    <w:p w14:paraId="3EEA7203" w14:textId="77777777" w:rsidR="00335A29" w:rsidRDefault="00E24D04">
      <w:pPr>
        <w:ind w:firstLine="420"/>
        <w:rPr>
          <w:rFonts w:ascii="微软雅黑" w:eastAsia="微软雅黑" w:hAnsi="微软雅黑" w:cs="微软雅黑"/>
        </w:rPr>
      </w:pPr>
      <w:bookmarkStart w:id="37" w:name="OLE_LINK26"/>
      <w:r>
        <w:rPr>
          <w:rFonts w:ascii="微软雅黑" w:eastAsia="微软雅黑" w:hAnsi="微软雅黑" w:cs="微软雅黑" w:hint="eastAsia"/>
        </w:rPr>
        <w:t>用户在个人报告查询页，勾选了协议选择框，并点击了【立即查询】。</w:t>
      </w:r>
    </w:p>
    <w:p w14:paraId="4324A4A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bookmarkStart w:id="38" w:name="OLE_LINK21"/>
      <w:bookmarkEnd w:id="37"/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6FCD39B0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2F2AF66C" w14:textId="77777777" w:rsidR="00335A29" w:rsidRDefault="00335A29">
      <w:pPr>
        <w:rPr>
          <w:rFonts w:ascii="微软雅黑" w:eastAsia="微软雅黑" w:hAnsi="微软雅黑" w:cs="微软雅黑"/>
        </w:rPr>
      </w:pPr>
    </w:p>
    <w:p w14:paraId="1E3C4CDA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460039EE" w14:textId="77777777">
        <w:tc>
          <w:tcPr>
            <w:tcW w:w="1125" w:type="dxa"/>
            <w:shd w:val="clear" w:color="auto" w:fill="DDD8C2" w:themeFill="background2" w:themeFillShade="E5"/>
          </w:tcPr>
          <w:p w14:paraId="0A5D02D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2D42BC1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743570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4116A71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1D13DC6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1DFBB2E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5C0B7DC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3FE4C25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2A350BFF" w14:textId="77777777">
        <w:tc>
          <w:tcPr>
            <w:tcW w:w="1125" w:type="dxa"/>
            <w:shd w:val="clear" w:color="auto" w:fill="auto"/>
          </w:tcPr>
          <w:p w14:paraId="11BB2D6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54C9053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3ED99EB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69CEB2F4" wp14:editId="39B41814">
                  <wp:extent cx="228600" cy="257175"/>
                  <wp:effectExtent l="0" t="0" r="0" b="9525"/>
                  <wp:docPr id="6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3DAAB1D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58764DE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4D96FF2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4C7D83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71BE3CF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9B6E91B" w14:textId="77777777">
        <w:tc>
          <w:tcPr>
            <w:tcW w:w="1125" w:type="dxa"/>
            <w:shd w:val="clear" w:color="auto" w:fill="auto"/>
          </w:tcPr>
          <w:p w14:paraId="501A07A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我有异议</w:t>
            </w:r>
          </w:p>
        </w:tc>
        <w:tc>
          <w:tcPr>
            <w:tcW w:w="735" w:type="dxa"/>
            <w:shd w:val="clear" w:color="auto" w:fill="auto"/>
          </w:tcPr>
          <w:p w14:paraId="11A59A7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360" w:type="dxa"/>
            <w:shd w:val="clear" w:color="auto" w:fill="auto"/>
          </w:tcPr>
          <w:p w14:paraId="1922C10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D0C9526" wp14:editId="76C2C37E">
                  <wp:extent cx="476250" cy="247650"/>
                  <wp:effectExtent l="0" t="0" r="0" b="0"/>
                  <wp:docPr id="8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655443E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6CBD88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3E3AB2A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6CE59B3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跳转到异议申请填写页。</w:t>
            </w:r>
          </w:p>
        </w:tc>
        <w:tc>
          <w:tcPr>
            <w:tcW w:w="898" w:type="dxa"/>
            <w:shd w:val="clear" w:color="auto" w:fill="auto"/>
          </w:tcPr>
          <w:p w14:paraId="3F81982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50377E1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9A1F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展开/折叠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6CBC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39B3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8D2C02C" wp14:editId="38231427">
                  <wp:extent cx="238125" cy="190500"/>
                  <wp:effectExtent l="0" t="0" r="9525" b="0"/>
                  <wp:docPr id="8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60F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展开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CEDF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2809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BE27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展开</w:t>
            </w:r>
            <w:r>
              <w:rPr>
                <w:rFonts w:ascii="微软雅黑" w:eastAsia="微软雅黑" w:hAnsi="微软雅黑" w:cs="微软雅黑" w:hint="eastAsia"/>
              </w:rPr>
              <w:t>：展示信息区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域内全部字段信息。</w:t>
            </w:r>
          </w:p>
          <w:p w14:paraId="33DCDA1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折叠</w:t>
            </w:r>
            <w:r>
              <w:rPr>
                <w:rFonts w:ascii="微软雅黑" w:eastAsia="微软雅黑" w:hAnsi="微软雅黑" w:cs="微软雅黑" w:hint="eastAsia"/>
              </w:rPr>
              <w:t>：全部字段隐藏。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848F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实时</w:t>
            </w:r>
          </w:p>
        </w:tc>
      </w:tr>
      <w:bookmarkEnd w:id="38"/>
    </w:tbl>
    <w:p w14:paraId="511AD844" w14:textId="77777777" w:rsidR="00335A29" w:rsidRDefault="00335A29">
      <w:pPr>
        <w:rPr>
          <w:rFonts w:ascii="微软雅黑" w:eastAsia="微软雅黑" w:hAnsi="微软雅黑" w:cs="微软雅黑"/>
        </w:rPr>
      </w:pPr>
    </w:p>
    <w:p w14:paraId="0DE78744" w14:textId="77777777" w:rsidR="00335A29" w:rsidRDefault="00335A29">
      <w:pPr>
        <w:rPr>
          <w:rFonts w:ascii="微软雅黑" w:eastAsia="微软雅黑" w:hAnsi="微软雅黑" w:cs="微软雅黑"/>
        </w:rPr>
      </w:pPr>
    </w:p>
    <w:p w14:paraId="063CF806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个人报告页包含如下信息，字段详情参考本文档第一章第4节关联附件。</w:t>
      </w:r>
    </w:p>
    <w:p w14:paraId="6C03BA1F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基本信息</w:t>
      </w:r>
    </w:p>
    <w:p w14:paraId="66081D16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高等学历</w:t>
      </w:r>
    </w:p>
    <w:p w14:paraId="6050CF80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司法执行</w:t>
      </w:r>
    </w:p>
    <w:p w14:paraId="17353AAB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裁判文书</w:t>
      </w:r>
    </w:p>
    <w:p w14:paraId="70186B70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司法案件</w:t>
      </w:r>
    </w:p>
    <w:p w14:paraId="73DEA62A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高管信息</w:t>
      </w:r>
    </w:p>
    <w:p w14:paraId="3F998A7A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法人信息</w:t>
      </w:r>
    </w:p>
    <w:p w14:paraId="00622F7C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股东信息</w:t>
      </w:r>
    </w:p>
    <w:p w14:paraId="51C44E42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驾驶证信息</w:t>
      </w:r>
    </w:p>
    <w:p w14:paraId="72FB2C3E" w14:textId="77777777" w:rsidR="00335A29" w:rsidRDefault="00E24D04">
      <w:pPr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机动车信息</w:t>
      </w:r>
    </w:p>
    <w:p w14:paraId="28DD2ED3" w14:textId="77777777" w:rsidR="00335A29" w:rsidRDefault="00335A29">
      <w:pPr>
        <w:rPr>
          <w:rFonts w:ascii="微软雅黑" w:eastAsia="微软雅黑" w:hAnsi="微软雅黑" w:cs="微软雅黑"/>
        </w:rPr>
      </w:pPr>
    </w:p>
    <w:p w14:paraId="485A287F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数据内容规范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876"/>
        <w:gridCol w:w="765"/>
        <w:gridCol w:w="1196"/>
        <w:gridCol w:w="1196"/>
        <w:gridCol w:w="645"/>
        <w:gridCol w:w="566"/>
        <w:gridCol w:w="1313"/>
        <w:gridCol w:w="1095"/>
      </w:tblGrid>
      <w:tr w:rsidR="00335A29" w14:paraId="10862607" w14:textId="77777777">
        <w:tc>
          <w:tcPr>
            <w:tcW w:w="876" w:type="dxa"/>
            <w:shd w:val="clear" w:color="auto" w:fill="DDD8C2" w:themeFill="background2" w:themeFillShade="E5"/>
          </w:tcPr>
          <w:p w14:paraId="45D073C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字段名称</w:t>
            </w:r>
          </w:p>
        </w:tc>
        <w:tc>
          <w:tcPr>
            <w:tcW w:w="876" w:type="dxa"/>
            <w:shd w:val="clear" w:color="auto" w:fill="DDD8C2" w:themeFill="background2" w:themeFillShade="E5"/>
          </w:tcPr>
          <w:p w14:paraId="68F6FC8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字段类型</w:t>
            </w:r>
          </w:p>
        </w:tc>
        <w:tc>
          <w:tcPr>
            <w:tcW w:w="765" w:type="dxa"/>
            <w:shd w:val="clear" w:color="auto" w:fill="DDD8C2" w:themeFill="background2" w:themeFillShade="E5"/>
          </w:tcPr>
          <w:p w14:paraId="664383D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单位</w:t>
            </w:r>
          </w:p>
        </w:tc>
        <w:tc>
          <w:tcPr>
            <w:tcW w:w="1196" w:type="dxa"/>
            <w:shd w:val="clear" w:color="auto" w:fill="DDD8C2" w:themeFill="background2" w:themeFillShade="E5"/>
          </w:tcPr>
          <w:p w14:paraId="4725A80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精度</w:t>
            </w:r>
          </w:p>
        </w:tc>
        <w:tc>
          <w:tcPr>
            <w:tcW w:w="1196" w:type="dxa"/>
            <w:shd w:val="clear" w:color="auto" w:fill="DDD8C2" w:themeFill="background2" w:themeFillShade="E5"/>
          </w:tcPr>
          <w:p w14:paraId="0AAC9F2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空表示</w:t>
            </w:r>
          </w:p>
        </w:tc>
        <w:tc>
          <w:tcPr>
            <w:tcW w:w="645" w:type="dxa"/>
            <w:shd w:val="clear" w:color="auto" w:fill="DDD8C2" w:themeFill="background2" w:themeFillShade="E5"/>
          </w:tcPr>
          <w:p w14:paraId="1B61E63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排序</w:t>
            </w:r>
          </w:p>
        </w:tc>
        <w:tc>
          <w:tcPr>
            <w:tcW w:w="566" w:type="dxa"/>
            <w:shd w:val="clear" w:color="auto" w:fill="DDD8C2" w:themeFill="background2" w:themeFillShade="E5"/>
          </w:tcPr>
          <w:p w14:paraId="15C8D5E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对齐</w:t>
            </w:r>
          </w:p>
        </w:tc>
        <w:tc>
          <w:tcPr>
            <w:tcW w:w="1313" w:type="dxa"/>
            <w:shd w:val="clear" w:color="auto" w:fill="DDD8C2" w:themeFill="background2" w:themeFillShade="E5"/>
          </w:tcPr>
          <w:p w14:paraId="54C281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取值逻辑</w:t>
            </w:r>
          </w:p>
        </w:tc>
        <w:tc>
          <w:tcPr>
            <w:tcW w:w="1095" w:type="dxa"/>
            <w:shd w:val="clear" w:color="auto" w:fill="DDD8C2" w:themeFill="background2" w:themeFillShade="E5"/>
          </w:tcPr>
          <w:p w14:paraId="44FBF22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备注</w:t>
            </w:r>
          </w:p>
        </w:tc>
      </w:tr>
      <w:tr w:rsidR="00335A29" w14:paraId="5D92DDE0" w14:textId="77777777"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D9C2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D6F0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9ED2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200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8449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C60D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B3DD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F597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B8CCB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6656C033" w14:textId="77777777" w:rsidR="00335A29" w:rsidRDefault="00335A29">
      <w:pPr>
        <w:rPr>
          <w:rFonts w:ascii="微软雅黑" w:eastAsia="微软雅黑" w:hAnsi="微软雅黑" w:cs="微软雅黑"/>
        </w:rPr>
      </w:pPr>
    </w:p>
    <w:p w14:paraId="29185EF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26FFD591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FB0D91E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</w:p>
    <w:p w14:paraId="7E862BA3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央行报告</w:t>
      </w:r>
    </w:p>
    <w:p w14:paraId="7C4500F3" w14:textId="77777777" w:rsidR="00335A29" w:rsidRDefault="00E24D04">
      <w:pPr>
        <w:pStyle w:val="5"/>
        <w:numPr>
          <w:ilvl w:val="0"/>
          <w:numId w:val="21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bookmarkStart w:id="39" w:name="OLE_LINK25"/>
      <w:r>
        <w:rPr>
          <w:rFonts w:ascii="微软雅黑" w:eastAsia="微软雅黑" w:hAnsi="微软雅黑" w:cs="微软雅黑" w:hint="eastAsia"/>
        </w:rPr>
        <w:t>央行报告查询页</w:t>
      </w:r>
    </w:p>
    <w:p w14:paraId="7E426A7A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54FBC26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34C8F08A" wp14:editId="1BC0A5D7">
            <wp:extent cx="2879725" cy="5130165"/>
            <wp:effectExtent l="0" t="0" r="15875" b="1333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3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5ED66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2653B1C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73D7743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bookmarkStart w:id="40" w:name="OLE_LINK28"/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2B920473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1BC17889" w14:textId="77777777" w:rsidR="00335A29" w:rsidRDefault="00335A29">
      <w:pPr>
        <w:rPr>
          <w:rFonts w:ascii="微软雅黑" w:eastAsia="微软雅黑" w:hAnsi="微软雅黑" w:cs="微软雅黑"/>
        </w:rPr>
      </w:pPr>
    </w:p>
    <w:p w14:paraId="6839E18E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7B20B438" w14:textId="77777777">
        <w:tc>
          <w:tcPr>
            <w:tcW w:w="1125" w:type="dxa"/>
            <w:shd w:val="clear" w:color="auto" w:fill="DDD8C2" w:themeFill="background2" w:themeFillShade="E5"/>
          </w:tcPr>
          <w:p w14:paraId="0F8EF0D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79BAED7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13346A9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5CE8CDA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6A27955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可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0B98A0C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交互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795D471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0A7D11C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求</w:t>
            </w:r>
          </w:p>
        </w:tc>
      </w:tr>
      <w:tr w:rsidR="00335A29" w14:paraId="0C76CC1E" w14:textId="77777777">
        <w:tc>
          <w:tcPr>
            <w:tcW w:w="1125" w:type="dxa"/>
            <w:shd w:val="clear" w:color="auto" w:fill="auto"/>
          </w:tcPr>
          <w:p w14:paraId="30AEC4E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返回</w:t>
            </w:r>
          </w:p>
        </w:tc>
        <w:tc>
          <w:tcPr>
            <w:tcW w:w="735" w:type="dxa"/>
            <w:shd w:val="clear" w:color="auto" w:fill="auto"/>
          </w:tcPr>
          <w:p w14:paraId="3BC39B0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5A1ED9E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8A6FC6D" wp14:editId="492EBAD6">
                  <wp:extent cx="228600" cy="257175"/>
                  <wp:effectExtent l="0" t="0" r="0" b="9525"/>
                  <wp:docPr id="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6C9A002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6B05C4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57494EE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2661C3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12561B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19363892" w14:textId="77777777">
        <w:tc>
          <w:tcPr>
            <w:tcW w:w="1125" w:type="dxa"/>
            <w:shd w:val="clear" w:color="auto" w:fill="auto"/>
          </w:tcPr>
          <w:p w14:paraId="448159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开户引导</w:t>
            </w:r>
          </w:p>
        </w:tc>
        <w:tc>
          <w:tcPr>
            <w:tcW w:w="735" w:type="dxa"/>
            <w:shd w:val="clear" w:color="auto" w:fill="auto"/>
          </w:tcPr>
          <w:p w14:paraId="3154D74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360" w:type="dxa"/>
            <w:shd w:val="clear" w:color="auto" w:fill="auto"/>
          </w:tcPr>
          <w:p w14:paraId="1ED397F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0C28A65" wp14:editId="624418AF">
                  <wp:extent cx="1995170" cy="191770"/>
                  <wp:effectExtent l="0" t="0" r="5080" b="17780"/>
                  <wp:docPr id="5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9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367971B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6C0B450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0764F4F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471586B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跳转到央行征信网站用户名、密码、查询码获取引导页。</w:t>
            </w:r>
          </w:p>
        </w:tc>
        <w:tc>
          <w:tcPr>
            <w:tcW w:w="898" w:type="dxa"/>
            <w:shd w:val="clear" w:color="auto" w:fill="auto"/>
          </w:tcPr>
          <w:p w14:paraId="1FDDC0B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1B4A0C1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4EC9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41" w:name="OLE_LINK24" w:colFirst="6" w:colLast="6"/>
            <w:r>
              <w:rPr>
                <w:rFonts w:ascii="微软雅黑" w:eastAsia="微软雅黑" w:hAnsi="微软雅黑" w:cs="微软雅黑" w:hint="eastAsia"/>
              </w:rPr>
              <w:t>账号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5357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21E6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6973E32A" wp14:editId="1DDEAA30">
                  <wp:extent cx="1993900" cy="255905"/>
                  <wp:effectExtent l="0" t="0" r="6350" b="10795"/>
                  <wp:docPr id="7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0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C54A6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359E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CFDF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88B2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04D5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bookmarkEnd w:id="41"/>
      <w:tr w:rsidR="00335A29" w14:paraId="1253F653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00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7E85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46D1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0233A472" wp14:editId="123854F3">
                  <wp:extent cx="1994535" cy="227965"/>
                  <wp:effectExtent l="0" t="0" r="5715" b="635"/>
                  <wp:docPr id="7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35" cy="227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9508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D3816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8C43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BF30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7423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072E759D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D866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验证码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BAC6E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CAA4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61FB637" wp14:editId="599E0E7B">
                  <wp:extent cx="1995805" cy="174625"/>
                  <wp:effectExtent l="0" t="0" r="4445" b="15875"/>
                  <wp:docPr id="7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17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D98B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68C1C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DED1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C8A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7B9C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1C914411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62C0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报告样例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83D97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A9E4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F9E6EDC" wp14:editId="1C0FB029">
                  <wp:extent cx="523875" cy="257175"/>
                  <wp:effectExtent l="0" t="0" r="9525" b="9525"/>
                  <wp:docPr id="7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78AF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FA4EB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B86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3D28B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</w:rPr>
              <w:t>跳转到</w:t>
            </w:r>
            <w:r>
              <w:rPr>
                <w:rFonts w:ascii="微软雅黑" w:eastAsia="微软雅黑" w:hAnsi="微软雅黑" w:cs="微软雅黑" w:hint="eastAsia"/>
                <w:highlight w:val="yellow"/>
              </w:rPr>
              <w:t>报告样例页面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0EA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40EDBAD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CFBF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协议勾选框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B30F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选择框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30F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20E5DE40" wp14:editId="2D8C106C">
                  <wp:extent cx="1457325" cy="276225"/>
                  <wp:effectExtent l="0" t="0" r="9525" b="9525"/>
                  <wp:docPr id="6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43C5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未选择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CCD1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40D1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73E97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选中/未选中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914C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  <w:tr w:rsidR="00335A29" w14:paraId="34D0663B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0E5D5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立即查询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F456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6F4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15ECA89" wp14:editId="5C8CD8A9">
                  <wp:extent cx="2233930" cy="361950"/>
                  <wp:effectExtent l="0" t="0" r="13970" b="0"/>
                  <wp:docPr id="7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3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E5CB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不可点击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7E32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F2F12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9C9F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用户勾选协议后，按钮可点击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60B6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bookmarkEnd w:id="40"/>
    <w:p w14:paraId="39EEA9E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13F976F6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645585FE" w14:textId="77777777" w:rsidR="00335A29" w:rsidRDefault="00E24D04">
      <w:pPr>
        <w:pStyle w:val="5"/>
        <w:numPr>
          <w:ilvl w:val="0"/>
          <w:numId w:val="21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央行报告页</w:t>
      </w:r>
    </w:p>
    <w:p w14:paraId="40025E2E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35E3DCA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2260C501" wp14:editId="757289A2">
            <wp:extent cx="2879725" cy="5171440"/>
            <wp:effectExtent l="0" t="0" r="15875" b="10160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95F47A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</w:t>
      </w:r>
    </w:p>
    <w:p w14:paraId="70D0AA0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  </w:t>
      </w:r>
      <w:bookmarkStart w:id="42" w:name="OLE_LINK27"/>
      <w:r>
        <w:rPr>
          <w:rFonts w:ascii="微软雅黑" w:eastAsia="微软雅黑" w:hAnsi="微软雅黑" w:cs="微软雅黑" w:hint="eastAsia"/>
        </w:rPr>
        <w:t>图6.b.1</w:t>
      </w:r>
      <w:bookmarkEnd w:id="42"/>
    </w:p>
    <w:p w14:paraId="1018F511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287E56AF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4616F6A0" wp14:editId="7A002BD1">
            <wp:extent cx="2879725" cy="5102860"/>
            <wp:effectExtent l="0" t="0" r="15875" b="2540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0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D03252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     图6.b.1</w:t>
      </w:r>
    </w:p>
    <w:p w14:paraId="7B2736D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739DED01" wp14:editId="0C9A37C7">
            <wp:extent cx="2879725" cy="5097145"/>
            <wp:effectExtent l="0" t="0" r="15875" b="8255"/>
            <wp:docPr id="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9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0127A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图6.b.1</w:t>
      </w:r>
    </w:p>
    <w:p w14:paraId="28819EA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0FB109D9" w14:textId="77777777" w:rsidR="00335A29" w:rsidRDefault="00E24D04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用户在人行报告查询页，录入相关信息，勾选了协议选择框，并点击了【立即查询】。</w:t>
      </w:r>
    </w:p>
    <w:p w14:paraId="15D389C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6F583BE7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26FEECC1" w14:textId="77777777" w:rsidR="00335A29" w:rsidRDefault="00335A29">
      <w:pPr>
        <w:rPr>
          <w:rFonts w:ascii="微软雅黑" w:eastAsia="微软雅黑" w:hAnsi="微软雅黑" w:cs="微软雅黑"/>
        </w:rPr>
      </w:pPr>
    </w:p>
    <w:p w14:paraId="1CCD67E1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6551B35F" w14:textId="77777777">
        <w:tc>
          <w:tcPr>
            <w:tcW w:w="1125" w:type="dxa"/>
            <w:shd w:val="clear" w:color="auto" w:fill="DDD8C2" w:themeFill="background2" w:themeFillShade="E5"/>
          </w:tcPr>
          <w:p w14:paraId="0F16EC5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7D74C77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04165EC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693FCE7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4FE1807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1909C35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2697112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0C7AFD3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72B2CC1E" w14:textId="77777777">
        <w:tc>
          <w:tcPr>
            <w:tcW w:w="1125" w:type="dxa"/>
            <w:shd w:val="clear" w:color="auto" w:fill="auto"/>
          </w:tcPr>
          <w:p w14:paraId="0A5B35C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682AED3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51DAE2E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35A7CE0" wp14:editId="11755DF7">
                  <wp:extent cx="228600" cy="257175"/>
                  <wp:effectExtent l="0" t="0" r="0" b="9525"/>
                  <wp:docPr id="8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553F407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7698BD7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5CA96CD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6AC0B86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7E6E90B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237C7ADC" w14:textId="77777777">
        <w:tc>
          <w:tcPr>
            <w:tcW w:w="1125" w:type="dxa"/>
            <w:shd w:val="clear" w:color="auto" w:fill="auto"/>
          </w:tcPr>
          <w:p w14:paraId="504D7CA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shd w:val="clear" w:color="auto" w:fill="auto"/>
          </w:tcPr>
          <w:p w14:paraId="47B4FAB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shd w:val="clear" w:color="auto" w:fill="auto"/>
          </w:tcPr>
          <w:p w14:paraId="0502768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shd w:val="clear" w:color="auto" w:fill="auto"/>
          </w:tcPr>
          <w:p w14:paraId="4A8ACAA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498E255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6D3A5F6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shd w:val="clear" w:color="auto" w:fill="auto"/>
          </w:tcPr>
          <w:p w14:paraId="736BD1F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shd w:val="clear" w:color="auto" w:fill="auto"/>
          </w:tcPr>
          <w:p w14:paraId="0A636DE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A5374BC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1FD0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4A46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2BE9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62D7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A6E0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B761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EBDC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4531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9D5DF98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24E0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8349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65AC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62B1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ECE5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DDA8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E57CD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2C0A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4B05D65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FC00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5D4E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4B8D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5038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5149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356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D376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9317D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5B13C343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C958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0158A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2B4C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DA29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3371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C5956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213D1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F32F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1FD7CCC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6D9C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C709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93D6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4A64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CBFA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02125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53EF5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D2A2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5706505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7AC4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8422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DEA3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028D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B6B3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BFB4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3FA1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ECEC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43E01C6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07AF5080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6BAFFC3D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bookmarkEnd w:id="39"/>
    <w:p w14:paraId="596CA3C6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公积金查询</w:t>
      </w:r>
    </w:p>
    <w:p w14:paraId="37D3C742" w14:textId="77777777" w:rsidR="00335A29" w:rsidRDefault="00E24D04">
      <w:pPr>
        <w:pStyle w:val="5"/>
        <w:numPr>
          <w:ilvl w:val="0"/>
          <w:numId w:val="22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0" w:firstLine="845"/>
        <w:rPr>
          <w:rFonts w:ascii="微软雅黑" w:eastAsia="微软雅黑" w:hAnsi="微软雅黑" w:cs="微软雅黑"/>
        </w:rPr>
      </w:pPr>
      <w:bookmarkStart w:id="43" w:name="OLE_LINK29"/>
      <w:r>
        <w:rPr>
          <w:rFonts w:ascii="微软雅黑" w:eastAsia="微软雅黑" w:hAnsi="微软雅黑" w:cs="微软雅黑" w:hint="eastAsia"/>
        </w:rPr>
        <w:t>公积金查询首页</w:t>
      </w:r>
    </w:p>
    <w:p w14:paraId="5290112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BEE1D3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EA2963C" wp14:editId="1E6A5CE8">
            <wp:extent cx="2879725" cy="5127625"/>
            <wp:effectExtent l="0" t="0" r="15875" b="158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E4AFD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bookmarkStart w:id="44" w:name="OLE_LINK31"/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前提条件</w:t>
      </w:r>
    </w:p>
    <w:p w14:paraId="783A763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75D4FA5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06957D0F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2FEB4FA3" w14:textId="77777777" w:rsidR="00335A29" w:rsidRDefault="00335A29">
      <w:pPr>
        <w:rPr>
          <w:rFonts w:ascii="微软雅黑" w:eastAsia="微软雅黑" w:hAnsi="微软雅黑" w:cs="微软雅黑"/>
        </w:rPr>
      </w:pPr>
    </w:p>
    <w:p w14:paraId="715AF9FA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1A509E09" w14:textId="77777777">
        <w:tc>
          <w:tcPr>
            <w:tcW w:w="1125" w:type="dxa"/>
            <w:shd w:val="clear" w:color="auto" w:fill="DDD8C2" w:themeFill="background2" w:themeFillShade="E5"/>
          </w:tcPr>
          <w:p w14:paraId="4A34DCE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690ACE0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5E8F9D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469BA8A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5CA1C94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45B2EAD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7BE7988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7ED3B1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314733EE" w14:textId="77777777">
        <w:tc>
          <w:tcPr>
            <w:tcW w:w="1125" w:type="dxa"/>
            <w:shd w:val="clear" w:color="auto" w:fill="auto"/>
          </w:tcPr>
          <w:p w14:paraId="21CB91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1992A6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2A026B3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17AF357" wp14:editId="14D64040">
                  <wp:extent cx="228600" cy="257175"/>
                  <wp:effectExtent l="0" t="0" r="0" b="9525"/>
                  <wp:docPr id="9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39D8840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424F142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6EC615A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4039ABE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7F8520C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0E2BF6A1" w14:textId="77777777">
        <w:tc>
          <w:tcPr>
            <w:tcW w:w="1125" w:type="dxa"/>
            <w:shd w:val="clear" w:color="auto" w:fill="auto"/>
          </w:tcPr>
          <w:p w14:paraId="13A00FC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用户姓名</w:t>
            </w:r>
          </w:p>
        </w:tc>
        <w:tc>
          <w:tcPr>
            <w:tcW w:w="735" w:type="dxa"/>
            <w:shd w:val="clear" w:color="auto" w:fill="auto"/>
          </w:tcPr>
          <w:p w14:paraId="7E8AD2E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shd w:val="clear" w:color="auto" w:fill="auto"/>
          </w:tcPr>
          <w:p w14:paraId="2EC916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显示公积金账户</w:t>
            </w:r>
          </w:p>
        </w:tc>
        <w:tc>
          <w:tcPr>
            <w:tcW w:w="705" w:type="dxa"/>
            <w:shd w:val="clear" w:color="auto" w:fill="auto"/>
          </w:tcPr>
          <w:p w14:paraId="737B685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605EDD9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32670F9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shd w:val="clear" w:color="auto" w:fill="auto"/>
          </w:tcPr>
          <w:p w14:paraId="36CD0C3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shd w:val="clear" w:color="auto" w:fill="auto"/>
          </w:tcPr>
          <w:p w14:paraId="735B3C7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7017D261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13DF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最后缴存日期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28DB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3515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显示公积金账户最后缴存日期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34DD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F156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146B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7920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9DD3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6FEA9462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EEBFC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账户余额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149A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47E1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显示公积金账户账户余额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56F99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14A7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30E8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018B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12AF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77EBFBCD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B631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添加账户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5745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D52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A6BA399" wp14:editId="0E70284F">
                  <wp:extent cx="576580" cy="168910"/>
                  <wp:effectExtent l="0" t="0" r="13970" b="2540"/>
                  <wp:docPr id="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80" cy="16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F916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A209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12A9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B54E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跳转到公积金账户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59D9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p w14:paraId="3327E60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1CB06C71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73CF2FC" w14:textId="77777777" w:rsidR="00335A29" w:rsidRDefault="00E24D04">
      <w:pPr>
        <w:pStyle w:val="5"/>
        <w:numPr>
          <w:ilvl w:val="0"/>
          <w:numId w:val="22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0" w:firstLine="845"/>
        <w:rPr>
          <w:rFonts w:ascii="微软雅黑" w:eastAsia="微软雅黑" w:hAnsi="微软雅黑" w:cs="微软雅黑"/>
        </w:rPr>
      </w:pPr>
      <w:bookmarkStart w:id="45" w:name="OLE_LINK30"/>
      <w:bookmarkEnd w:id="44"/>
      <w:r>
        <w:rPr>
          <w:rFonts w:ascii="微软雅黑" w:eastAsia="微软雅黑" w:hAnsi="微软雅黑" w:cs="微软雅黑" w:hint="eastAsia"/>
        </w:rPr>
        <w:lastRenderedPageBreak/>
        <w:t>公积金添加页</w:t>
      </w:r>
    </w:p>
    <w:p w14:paraId="38426F6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67B8DC05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7FC71EC2" wp14:editId="14F4044C">
            <wp:extent cx="2879725" cy="5137785"/>
            <wp:effectExtent l="0" t="0" r="15875" b="5715"/>
            <wp:docPr id="1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3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DD939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0473F7A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6FF07571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76D65D98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18D17FA4" w14:textId="77777777" w:rsidR="00335A29" w:rsidRDefault="00335A29">
      <w:pPr>
        <w:rPr>
          <w:rFonts w:ascii="微软雅黑" w:eastAsia="微软雅黑" w:hAnsi="微软雅黑" w:cs="微软雅黑"/>
        </w:rPr>
      </w:pPr>
    </w:p>
    <w:p w14:paraId="381A6DF3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485496A3" w14:textId="77777777">
        <w:tc>
          <w:tcPr>
            <w:tcW w:w="1125" w:type="dxa"/>
            <w:shd w:val="clear" w:color="auto" w:fill="DDD8C2" w:themeFill="background2" w:themeFillShade="E5"/>
          </w:tcPr>
          <w:p w14:paraId="68F8E60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2F9DAA2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4E96886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7FFC455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0BFC031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5E0FCBC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1F0A12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606CC87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66D3A066" w14:textId="77777777">
        <w:tc>
          <w:tcPr>
            <w:tcW w:w="1125" w:type="dxa"/>
            <w:shd w:val="clear" w:color="auto" w:fill="auto"/>
          </w:tcPr>
          <w:p w14:paraId="7023D7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2A145B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6A0E2FE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05588FC" wp14:editId="1C75204A">
                  <wp:extent cx="228600" cy="257175"/>
                  <wp:effectExtent l="0" t="0" r="0" b="9525"/>
                  <wp:docPr id="10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3D5076E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52EE486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1A5D1C2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010E7BA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23AAB4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350E7996" w14:textId="77777777">
        <w:trPr>
          <w:trHeight w:val="423"/>
        </w:trPr>
        <w:tc>
          <w:tcPr>
            <w:tcW w:w="1125" w:type="dxa"/>
            <w:shd w:val="clear" w:color="auto" w:fill="auto"/>
          </w:tcPr>
          <w:p w14:paraId="5FBD57C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所在地</w:t>
            </w:r>
          </w:p>
        </w:tc>
        <w:tc>
          <w:tcPr>
            <w:tcW w:w="735" w:type="dxa"/>
            <w:shd w:val="clear" w:color="auto" w:fill="auto"/>
          </w:tcPr>
          <w:p w14:paraId="7DDCA8C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shd w:val="clear" w:color="auto" w:fill="auto"/>
          </w:tcPr>
          <w:p w14:paraId="1544E64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54646A5C" wp14:editId="2B511D18">
                  <wp:extent cx="1996440" cy="237490"/>
                  <wp:effectExtent l="0" t="0" r="3810" b="10160"/>
                  <wp:docPr id="8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44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0F437DA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2B3912B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478ED6A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4DCDDA6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跳转到公积金城市选择页</w:t>
            </w:r>
          </w:p>
        </w:tc>
        <w:tc>
          <w:tcPr>
            <w:tcW w:w="898" w:type="dxa"/>
            <w:shd w:val="clear" w:color="auto" w:fill="auto"/>
          </w:tcPr>
          <w:p w14:paraId="6D3F6B9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04471ED8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B362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获取账号引导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934A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5FD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61D5FB1B" wp14:editId="690F2F65">
                  <wp:extent cx="1994535" cy="223520"/>
                  <wp:effectExtent l="0" t="0" r="5715" b="5080"/>
                  <wp:docPr id="8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35" cy="223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EDE5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501A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C5CB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DF9E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7E9F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6908910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6F8D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46" w:name="OLE_LINK37" w:colFirst="5" w:colLast="7"/>
            <w:r>
              <w:rPr>
                <w:rFonts w:ascii="微软雅黑" w:eastAsia="微软雅黑" w:hAnsi="微软雅黑" w:cs="微软雅黑" w:hint="eastAsia"/>
              </w:rPr>
              <w:t>用户名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354F0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25DA9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069A27D0" wp14:editId="62F5FC2D">
                  <wp:extent cx="1995805" cy="252730"/>
                  <wp:effectExtent l="0" t="0" r="4445" b="13970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E5C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0131B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C5AE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98E0B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24D6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bookmarkEnd w:id="46"/>
      <w:tr w:rsidR="00335A29" w14:paraId="08F69488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E7157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密码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E2F6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C268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11D82B3C" wp14:editId="2CFF4AF4">
                  <wp:extent cx="1995805" cy="263525"/>
                  <wp:effectExtent l="0" t="0" r="4445" b="3175"/>
                  <wp:docPr id="7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05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E0F4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D36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36F1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97D6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6CB8B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740674E4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CCF4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验证码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9385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2BE7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58EB4848" wp14:editId="5540E399">
                  <wp:extent cx="1995170" cy="288290"/>
                  <wp:effectExtent l="0" t="0" r="5080" b="16510"/>
                  <wp:docPr id="8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28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1ADC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571C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9E29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377148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</w:rPr>
              <w:t>弹出默认键盘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1C59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0204E9CF" w14:textId="77777777">
        <w:trPr>
          <w:trHeight w:val="90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F47C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协议勾选框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0E44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选择框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2228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35683E92" wp14:editId="7B3546A5">
                  <wp:extent cx="1457325" cy="276225"/>
                  <wp:effectExtent l="0" t="0" r="9525" b="9525"/>
                  <wp:docPr id="3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E276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未选择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711D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4543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FF6EE" w14:textId="77777777" w:rsidR="00335A29" w:rsidRDefault="00E24D04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选中/未选中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40FBB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  <w:tr w:rsidR="00335A29" w14:paraId="5CD1301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A4D4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立即查询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303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7753A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45E41F74" wp14:editId="5B977430">
                  <wp:extent cx="1995170" cy="260985"/>
                  <wp:effectExtent l="0" t="0" r="5080" b="5715"/>
                  <wp:docPr id="5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113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不可点击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4398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51243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69F1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用户勾选协议后，按钮可点击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729BD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p w14:paraId="602EC9E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7E04A42A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bookmarkEnd w:id="45"/>
    <w:p w14:paraId="131AEC20" w14:textId="77777777" w:rsidR="00335A29" w:rsidRDefault="00E24D04">
      <w:pPr>
        <w:pStyle w:val="5"/>
        <w:numPr>
          <w:ilvl w:val="0"/>
          <w:numId w:val="22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0" w:firstLine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公积金账户页</w:t>
      </w:r>
    </w:p>
    <w:p w14:paraId="0AE14DB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006E060C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C51477A" wp14:editId="352FFEB2">
            <wp:extent cx="2879725" cy="5087620"/>
            <wp:effectExtent l="0" t="0" r="15875" b="17780"/>
            <wp:docPr id="1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8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EABB2D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231B656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0D4AB14F" wp14:editId="0580D17C">
            <wp:extent cx="2879725" cy="5148580"/>
            <wp:effectExtent l="0" t="0" r="15875" b="13970"/>
            <wp:docPr id="1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4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0DB3E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41BCD10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03AB925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681A1887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4C2BD5B9" w14:textId="77777777" w:rsidR="00335A29" w:rsidRDefault="00335A29">
      <w:pPr>
        <w:rPr>
          <w:rFonts w:ascii="微软雅黑" w:eastAsia="微软雅黑" w:hAnsi="微软雅黑" w:cs="微软雅黑"/>
        </w:rPr>
      </w:pPr>
    </w:p>
    <w:p w14:paraId="48B2FC83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507CB40A" w14:textId="77777777">
        <w:tc>
          <w:tcPr>
            <w:tcW w:w="1125" w:type="dxa"/>
            <w:shd w:val="clear" w:color="auto" w:fill="DDD8C2" w:themeFill="background2" w:themeFillShade="E5"/>
          </w:tcPr>
          <w:p w14:paraId="158E136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068BC3F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3AE8C6B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0F1D713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778C3C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59FB6E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1DD93AD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31B38E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2324E2EF" w14:textId="77777777">
        <w:tc>
          <w:tcPr>
            <w:tcW w:w="1125" w:type="dxa"/>
            <w:shd w:val="clear" w:color="auto" w:fill="auto"/>
          </w:tcPr>
          <w:p w14:paraId="5B13B1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1D9B10A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60DB88D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39F134D9" wp14:editId="75854883">
                  <wp:extent cx="228600" cy="257175"/>
                  <wp:effectExtent l="0" t="0" r="0" b="952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611CE78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2CEB474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591AB78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70FF811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15095C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560A3A6C" w14:textId="77777777">
        <w:tc>
          <w:tcPr>
            <w:tcW w:w="1125" w:type="dxa"/>
            <w:shd w:val="clear" w:color="auto" w:fill="auto"/>
          </w:tcPr>
          <w:p w14:paraId="5922C2F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删除</w:t>
            </w:r>
          </w:p>
        </w:tc>
        <w:tc>
          <w:tcPr>
            <w:tcW w:w="735" w:type="dxa"/>
            <w:shd w:val="clear" w:color="auto" w:fill="auto"/>
          </w:tcPr>
          <w:p w14:paraId="259D626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shd w:val="clear" w:color="auto" w:fill="auto"/>
          </w:tcPr>
          <w:p w14:paraId="21D4F4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153BC812" wp14:editId="31772565">
                  <wp:extent cx="390525" cy="228600"/>
                  <wp:effectExtent l="0" t="0" r="9525" b="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01C2AE4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24A3EA0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3F54DB8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FFFF00"/>
          </w:tcPr>
          <w:p w14:paraId="357730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弹出用户确认窗口。</w:t>
            </w:r>
          </w:p>
        </w:tc>
        <w:tc>
          <w:tcPr>
            <w:tcW w:w="898" w:type="dxa"/>
            <w:shd w:val="clear" w:color="auto" w:fill="auto"/>
          </w:tcPr>
          <w:p w14:paraId="3884B46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58E8577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01AF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立即更新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899B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字段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6B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2E258C7" wp14:editId="00748FE8">
                  <wp:extent cx="485775" cy="209550"/>
                  <wp:effectExtent l="0" t="0" r="9525" b="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E14AC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E36D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AB6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F5D0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hd w:val="clear" w:color="auto" w:fill="FFFF00"/>
              </w:rPr>
              <w:t>重新调用</w:t>
            </w:r>
            <w:r>
              <w:rPr>
                <w:rFonts w:ascii="微软雅黑" w:eastAsia="微软雅黑" w:hAnsi="微软雅黑" w:cs="微软雅黑" w:hint="eastAsia"/>
                <w:shd w:val="clear" w:color="auto" w:fill="FFFF00"/>
              </w:rPr>
              <w:lastRenderedPageBreak/>
              <w:t>公积金查询接口</w:t>
            </w:r>
            <w:r>
              <w:rPr>
                <w:rFonts w:ascii="微软雅黑" w:eastAsia="微软雅黑" w:hAnsi="微软雅黑" w:cs="微软雅黑" w:hint="eastAsia"/>
              </w:rPr>
              <w:t>。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075E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5AC634BA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058A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查看账号明细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6EC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EA7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12C160F2" wp14:editId="1FB0D718">
                  <wp:extent cx="1994535" cy="421005"/>
                  <wp:effectExtent l="0" t="0" r="5715" b="1714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535" cy="42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33D57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2125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6B69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701D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跳转到记录明细页。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F5AA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00E19EE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6A9A143A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406EF21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0910A62D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bookmarkStart w:id="47" w:name="OLE_LINK9"/>
      <w:bookmarkEnd w:id="43"/>
      <w:r>
        <w:rPr>
          <w:rFonts w:ascii="微软雅黑" w:eastAsia="微软雅黑" w:hAnsi="微软雅黑" w:cs="微软雅黑" w:hint="eastAsia"/>
          <w:sz w:val="30"/>
          <w:szCs w:val="30"/>
        </w:rPr>
        <w:t>违章查询</w:t>
      </w:r>
    </w:p>
    <w:p w14:paraId="5EC3B003" w14:textId="77777777" w:rsidR="00335A29" w:rsidRDefault="00E24D04">
      <w:pPr>
        <w:pStyle w:val="5"/>
        <w:numPr>
          <w:ilvl w:val="0"/>
          <w:numId w:val="23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bookmarkStart w:id="48" w:name="OLE_LINK32"/>
      <w:r>
        <w:rPr>
          <w:rFonts w:ascii="微软雅黑" w:eastAsia="微软雅黑" w:hAnsi="微软雅黑" w:cs="微软雅黑" w:hint="eastAsia"/>
        </w:rPr>
        <w:t>违章查询首页</w:t>
      </w:r>
    </w:p>
    <w:p w14:paraId="14444E9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1B88A99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E387504" wp14:editId="36EE12FA">
            <wp:extent cx="2879725" cy="5072380"/>
            <wp:effectExtent l="0" t="0" r="15875" b="1397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7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7"/>
    <w:p w14:paraId="64DFB7F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前提条件</w:t>
      </w:r>
    </w:p>
    <w:p w14:paraId="75A04C1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21945A1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5350D356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5EC85FCF" w14:textId="77777777" w:rsidR="00335A29" w:rsidRDefault="00335A29">
      <w:pPr>
        <w:rPr>
          <w:rFonts w:ascii="微软雅黑" w:eastAsia="微软雅黑" w:hAnsi="微软雅黑" w:cs="微软雅黑"/>
        </w:rPr>
      </w:pPr>
    </w:p>
    <w:p w14:paraId="481072AC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781AF758" w14:textId="77777777">
        <w:tc>
          <w:tcPr>
            <w:tcW w:w="1125" w:type="dxa"/>
            <w:shd w:val="clear" w:color="auto" w:fill="DDD8C2" w:themeFill="background2" w:themeFillShade="E5"/>
          </w:tcPr>
          <w:p w14:paraId="3A0C0E9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7B98BC7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2D8282D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02E122E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1205D53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04D231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0EB9FA9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0FCE4AD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03982F3C" w14:textId="77777777">
        <w:tc>
          <w:tcPr>
            <w:tcW w:w="1125" w:type="dxa"/>
            <w:shd w:val="clear" w:color="auto" w:fill="auto"/>
          </w:tcPr>
          <w:p w14:paraId="3D8FDCD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5318C15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77BEAD4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665ACDFF" wp14:editId="449D8CEC">
                  <wp:extent cx="228600" cy="257175"/>
                  <wp:effectExtent l="0" t="0" r="0" b="9525"/>
                  <wp:docPr id="11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690B5CB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73F1523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0BEBF17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759BCBE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74EB57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C0C74" w14:paraId="56763D8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A5AA1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添加车辆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3B4DE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E9573" w14:textId="1282994B" w:rsidR="00BC0C74" w:rsidRDefault="003D154B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  <w:noProof/>
              </w:rPr>
              <w:drawing>
                <wp:inline distT="0" distB="0" distL="0" distR="0" wp14:anchorId="1128E349" wp14:editId="1BAEF3BC">
                  <wp:extent cx="1310450" cy="396663"/>
                  <wp:effectExtent l="0" t="0" r="0" b="0"/>
                  <wp:docPr id="8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450" cy="396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48065D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8F05B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9B358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1FA1A" w14:textId="1C2065D9" w:rsidR="00BC0C74" w:rsidRDefault="003D154B" w:rsidP="003D154B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跳转到车辆添加页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4AE0E" w14:textId="77777777" w:rsidR="00BC0C74" w:rsidRDefault="00BC0C7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E24D04" w14:paraId="0131B85F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58A11" w14:textId="391729E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车辆名称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0E70DD" w14:textId="32665B4A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0C9B17" w14:textId="2789007F" w:rsidR="00E24D04" w:rsidRDefault="00E24D04" w:rsidP="00E24D04">
            <w:pPr>
              <w:rPr>
                <w:rFonts w:ascii="微软雅黑" w:eastAsia="微软雅黑" w:hAnsi="微软雅黑" w:cs="微软雅黑"/>
                <w:noProof/>
              </w:rPr>
            </w:pPr>
            <w:r>
              <w:rPr>
                <w:rFonts w:ascii="微软雅黑" w:eastAsia="微软雅黑" w:hAnsi="微软雅黑" w:cs="微软雅黑" w:hint="eastAsia"/>
              </w:rPr>
              <w:t>显示车辆</w:t>
            </w:r>
            <w:r w:rsidR="0048610D">
              <w:rPr>
                <w:rFonts w:ascii="微软雅黑" w:eastAsia="微软雅黑" w:hAnsi="微软雅黑" w:cs="微软雅黑" w:hint="eastAsia"/>
              </w:rPr>
              <w:t>名称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67BCC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83506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700F1" w14:textId="08B6B181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C0E9E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C9A0FB" w14:textId="63C45530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E24D04" w14:paraId="0C5B3370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2CBCA" w14:textId="5B5A4391" w:rsidR="00E24D04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扣分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109AD" w14:textId="69B85C55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DD3773" w14:textId="6AAC62B2" w:rsidR="00E24D04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显示扣分分值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4E529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81A13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D5659" w14:textId="06F8BE3F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B64929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15F8C" w14:textId="0FA71B01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E24D04" w14:paraId="38421E72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17EA1" w14:textId="17550BB8" w:rsidR="00E24D04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罚款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3ABB9" w14:textId="412476F4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FABC0" w14:textId="3C93A856" w:rsidR="00E24D04" w:rsidRDefault="00E24D04" w:rsidP="0048610D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</w:t>
            </w:r>
            <w:r w:rsidR="0048610D">
              <w:rPr>
                <w:rFonts w:ascii="微软雅黑" w:eastAsia="微软雅黑" w:hAnsi="微软雅黑" w:cs="微软雅黑" w:hint="eastAsia"/>
              </w:rPr>
              <w:t>罚款金额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CD2E5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43757B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EC4CE" w14:textId="6D2B813D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0D380" w14:textId="77777777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EA5F9" w14:textId="390A046F" w:rsidR="00E24D04" w:rsidRDefault="00E24D04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48610D" w14:paraId="6985C21E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CA822" w14:textId="5CD6820B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违章次数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ADB04" w14:textId="2C47D7E2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文本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E13146" w14:textId="1AAEAE17" w:rsidR="0048610D" w:rsidRDefault="0048610D" w:rsidP="0048610D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显示违章次数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2C17FB" w14:textId="77777777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0D1F2" w14:textId="77777777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321FC" w14:textId="77777777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B77C6" w14:textId="77777777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E9563" w14:textId="3A597B60" w:rsidR="0048610D" w:rsidRDefault="0048610D" w:rsidP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p w14:paraId="11235A3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144867E4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8C657FE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2C2A6DA9" w14:textId="77777777" w:rsidR="00335A29" w:rsidRDefault="00E24D04">
      <w:pPr>
        <w:pStyle w:val="5"/>
        <w:numPr>
          <w:ilvl w:val="0"/>
          <w:numId w:val="23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bookmarkStart w:id="49" w:name="OLE_LINK33"/>
      <w:r>
        <w:rPr>
          <w:rFonts w:ascii="微软雅黑" w:eastAsia="微软雅黑" w:hAnsi="微软雅黑" w:cs="微软雅黑" w:hint="eastAsia"/>
        </w:rPr>
        <w:lastRenderedPageBreak/>
        <w:t>车辆添加页</w:t>
      </w:r>
    </w:p>
    <w:p w14:paraId="72BDC3A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50901D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2FC6345" wp14:editId="37792715">
            <wp:extent cx="2879725" cy="5142865"/>
            <wp:effectExtent l="0" t="0" r="15875" b="635"/>
            <wp:docPr id="1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996DB3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A1253F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4C2B8F1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3E1CF17F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776958F2" w14:textId="77777777" w:rsidR="00335A29" w:rsidRDefault="00335A29">
      <w:pPr>
        <w:rPr>
          <w:rFonts w:ascii="微软雅黑" w:eastAsia="微软雅黑" w:hAnsi="微软雅黑" w:cs="微软雅黑"/>
        </w:rPr>
      </w:pPr>
    </w:p>
    <w:p w14:paraId="1F862484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3F40A8DC" w14:textId="77777777">
        <w:tc>
          <w:tcPr>
            <w:tcW w:w="1125" w:type="dxa"/>
            <w:shd w:val="clear" w:color="auto" w:fill="DDD8C2" w:themeFill="background2" w:themeFillShade="E5"/>
          </w:tcPr>
          <w:p w14:paraId="7833A54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70599A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3897287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19F833C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61E704E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76B3E0D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6DC4960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29BC7E2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473CE3B2" w14:textId="77777777">
        <w:tc>
          <w:tcPr>
            <w:tcW w:w="1125" w:type="dxa"/>
            <w:shd w:val="clear" w:color="auto" w:fill="auto"/>
          </w:tcPr>
          <w:p w14:paraId="2E9AE21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06DFF12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583367D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3DDD2260" wp14:editId="677C9D3B">
                  <wp:extent cx="228600" cy="257175"/>
                  <wp:effectExtent l="0" t="0" r="0" b="9525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47239AE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3BFAED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2483C52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6E2F0D6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1E2331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87ADC" w14:paraId="7F8001CC" w14:textId="77777777">
        <w:tc>
          <w:tcPr>
            <w:tcW w:w="1125" w:type="dxa"/>
            <w:shd w:val="clear" w:color="auto" w:fill="auto"/>
          </w:tcPr>
          <w:p w14:paraId="05F7F989" w14:textId="401A0DD5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车牌归属城市</w:t>
            </w:r>
          </w:p>
        </w:tc>
        <w:tc>
          <w:tcPr>
            <w:tcW w:w="735" w:type="dxa"/>
            <w:shd w:val="clear" w:color="auto" w:fill="auto"/>
          </w:tcPr>
          <w:p w14:paraId="152CB664" w14:textId="5A7EC76F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shd w:val="clear" w:color="auto" w:fill="auto"/>
          </w:tcPr>
          <w:p w14:paraId="6F5DE7F4" w14:textId="38BB518B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  <w:noProof/>
              </w:rPr>
              <w:drawing>
                <wp:inline distT="0" distB="0" distL="0" distR="0" wp14:anchorId="61FE917A" wp14:editId="532B21C5">
                  <wp:extent cx="1998345" cy="228600"/>
                  <wp:effectExtent l="0" t="0" r="0" b="0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34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00985C61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701C9588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13A16744" w14:textId="4C04FC79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2034716" w14:textId="135E9B1A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跳转到车辆归属城市选择页</w:t>
            </w:r>
          </w:p>
        </w:tc>
        <w:tc>
          <w:tcPr>
            <w:tcW w:w="898" w:type="dxa"/>
            <w:shd w:val="clear" w:color="auto" w:fill="auto"/>
          </w:tcPr>
          <w:p w14:paraId="42CAF75A" w14:textId="704B52CA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87ADC" w14:paraId="737A57F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D1E199" w14:textId="0CAA056B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车牌号码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89967" w14:textId="1A377C64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B1D0C6" w14:textId="2F53F6E1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  <w:noProof/>
              </w:rPr>
              <w:drawing>
                <wp:inline distT="0" distB="0" distL="0" distR="0" wp14:anchorId="6FFB7C26" wp14:editId="75288A71">
                  <wp:extent cx="1989455" cy="363855"/>
                  <wp:effectExtent l="0" t="0" r="0" b="0"/>
                  <wp:docPr id="10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455" cy="36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2F2EE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4E5460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7BE65" w14:textId="0D126ECE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FE228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424F3" w14:textId="17317B0D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87ADC" w14:paraId="7B3F925F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8D88D4" w14:textId="4A98F290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发动机号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70EA6" w14:textId="225C6D0B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89C3C8" w14:textId="13C93CC2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  <w:noProof/>
              </w:rPr>
              <w:drawing>
                <wp:inline distT="0" distB="0" distL="0" distR="0" wp14:anchorId="7C0F9157" wp14:editId="63642416">
                  <wp:extent cx="1989455" cy="220345"/>
                  <wp:effectExtent l="0" t="0" r="0" b="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455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8A273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D0AF8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CA82DF" w14:textId="26A17CB9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B5005" w14:textId="16112FD7" w:rsidR="00B87ADC" w:rsidRDefault="00B87ADC" w:rsidP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弹出数字键盘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9B3B2" w14:textId="0ACA1C86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87ADC" w14:paraId="5A9DE640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F3721" w14:textId="5D8207FB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车架号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2C721" w14:textId="6957998F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输入框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042B" w14:textId="1925C2F0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  <w:noProof/>
              </w:rPr>
              <w:drawing>
                <wp:inline distT="0" distB="0" distL="0" distR="0" wp14:anchorId="4497DD7F" wp14:editId="5A4EB940">
                  <wp:extent cx="1998345" cy="287655"/>
                  <wp:effectExtent l="0" t="0" r="0" b="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34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2D4E3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DFE8C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B4B40" w14:textId="53A934C3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2C2F8" w14:textId="679C3B46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弹出数字键盘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E9384" w14:textId="20BDB2D9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B87ADC" w14:paraId="6294CD95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DE4F44" w14:textId="2F216DB4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协议勾选框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3CA6E" w14:textId="307A6DA8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选择框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C9B8EC" w14:textId="63CD82A5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  <w:highlight w:val="yellow"/>
              </w:rPr>
              <w:drawing>
                <wp:inline distT="0" distB="0" distL="114300" distR="114300" wp14:anchorId="5E19F21E" wp14:editId="246A649B">
                  <wp:extent cx="1457325" cy="276225"/>
                  <wp:effectExtent l="0" t="0" r="9525" b="9525"/>
                  <wp:docPr id="10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C82334" w14:textId="20A263E1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未选择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B6A31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5ADA6" w14:textId="10DE72DA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37699" w14:textId="40E8CCF1" w:rsidR="00B87ADC" w:rsidRDefault="00B87ADC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选中/未选中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99562" w14:textId="3E0B18C9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highlight w:val="yellow"/>
              </w:rPr>
              <w:t>实时</w:t>
            </w:r>
          </w:p>
        </w:tc>
      </w:tr>
      <w:tr w:rsidR="00B87ADC" w14:paraId="4B95A765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FA613" w14:textId="4AC2ABB0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立即查询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2CB51" w14:textId="29416285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EC6E8" w14:textId="4C6D4B27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17E8F1E9" wp14:editId="5E9529D8">
                  <wp:extent cx="1995170" cy="260985"/>
                  <wp:effectExtent l="0" t="0" r="5080" b="5715"/>
                  <wp:docPr id="10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1877A" w14:textId="1B733822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不可点击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071AF3" w14:textId="77777777" w:rsidR="00B87ADC" w:rsidRDefault="00B87AD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A1CEFF" w14:textId="2E3D4313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EC3B6" w14:textId="7F42F7C1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用户勾选协议后，按钮可点击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6E3FF" w14:textId="4727AEBC" w:rsidR="00B87ADC" w:rsidRDefault="00B87AD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</w:tbl>
    <w:p w14:paraId="4743ADE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0A733317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bookmarkEnd w:id="49"/>
    <w:p w14:paraId="007BA75E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22D0627E" w14:textId="77777777" w:rsidR="00335A29" w:rsidRDefault="00E24D04">
      <w:pPr>
        <w:pStyle w:val="5"/>
        <w:numPr>
          <w:ilvl w:val="0"/>
          <w:numId w:val="23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车辆违章详情页</w:t>
      </w:r>
    </w:p>
    <w:p w14:paraId="2F5F4F1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66A3075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32A8D0E7" wp14:editId="1162FA0C">
            <wp:extent cx="2879725" cy="5087620"/>
            <wp:effectExtent l="0" t="0" r="15875" b="17780"/>
            <wp:docPr id="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8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D1EDC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bookmarkStart w:id="50" w:name="OLE_LINK34"/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2A9CCC4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5C55B4D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5F071E94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2F2CED62" w14:textId="77777777" w:rsidR="00335A29" w:rsidRDefault="00335A29">
      <w:pPr>
        <w:rPr>
          <w:rFonts w:ascii="微软雅黑" w:eastAsia="微软雅黑" w:hAnsi="微软雅黑" w:cs="微软雅黑"/>
        </w:rPr>
      </w:pPr>
    </w:p>
    <w:p w14:paraId="699B855E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4708D564" w14:textId="77777777">
        <w:tc>
          <w:tcPr>
            <w:tcW w:w="1125" w:type="dxa"/>
            <w:shd w:val="clear" w:color="auto" w:fill="DDD8C2" w:themeFill="background2" w:themeFillShade="E5"/>
          </w:tcPr>
          <w:p w14:paraId="0E584C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6C8B070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2C99212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0998F8C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4C8CEBE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5543795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1893498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6577FBE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168DE575" w14:textId="77777777">
        <w:tc>
          <w:tcPr>
            <w:tcW w:w="1125" w:type="dxa"/>
            <w:shd w:val="clear" w:color="auto" w:fill="auto"/>
          </w:tcPr>
          <w:p w14:paraId="38EF47C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4EA2619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4686705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1D1F66D1" wp14:editId="58B82C34">
                  <wp:extent cx="228600" cy="257175"/>
                  <wp:effectExtent l="0" t="0" r="0" b="9525"/>
                  <wp:docPr id="12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2E91747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1D2D69B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723DA10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4157FDB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67ADEDE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8F10EC" w14:paraId="0ED7594D" w14:textId="77777777">
        <w:tc>
          <w:tcPr>
            <w:tcW w:w="1125" w:type="dxa"/>
            <w:shd w:val="clear" w:color="auto" w:fill="auto"/>
          </w:tcPr>
          <w:p w14:paraId="5CA8881A" w14:textId="1622000D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删除</w:t>
            </w:r>
          </w:p>
        </w:tc>
        <w:tc>
          <w:tcPr>
            <w:tcW w:w="735" w:type="dxa"/>
            <w:shd w:val="clear" w:color="auto" w:fill="auto"/>
          </w:tcPr>
          <w:p w14:paraId="487A3C0A" w14:textId="3168B69C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shd w:val="clear" w:color="auto" w:fill="auto"/>
          </w:tcPr>
          <w:p w14:paraId="145E295F" w14:textId="193247E1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38FC47F9" wp14:editId="4161EF01">
                  <wp:extent cx="390525" cy="228600"/>
                  <wp:effectExtent l="0" t="0" r="9525" b="0"/>
                  <wp:docPr id="1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7B65DDE7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0DFED032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0385C996" w14:textId="651AC125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E93348B" w14:textId="4E7082BB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弹出用户确认窗口。</w:t>
            </w:r>
          </w:p>
        </w:tc>
        <w:tc>
          <w:tcPr>
            <w:tcW w:w="898" w:type="dxa"/>
            <w:shd w:val="clear" w:color="auto" w:fill="auto"/>
          </w:tcPr>
          <w:p w14:paraId="3053830D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</w:tr>
      <w:tr w:rsidR="008F10EC" w14:paraId="3038B399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98EB3" w14:textId="4D54150D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立即更新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45DEB" w14:textId="2DB87AC0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链接字段</w:t>
            </w: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3C1A2" w14:textId="1949E83A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114300" distR="114300" wp14:anchorId="435EAFB1" wp14:editId="2287031A">
                  <wp:extent cx="485775" cy="209550"/>
                  <wp:effectExtent l="0" t="0" r="9525" b="0"/>
                  <wp:docPr id="1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845B6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71349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BABE4" w14:textId="308EC234" w:rsidR="008F10EC" w:rsidRDefault="008F10EC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E118A" w14:textId="75A0155D" w:rsidR="008F10EC" w:rsidRDefault="003350F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hd w:val="clear" w:color="auto" w:fill="FFFF00"/>
              </w:rPr>
              <w:t>重新调用车辆违章记录</w:t>
            </w:r>
            <w:r w:rsidR="008F10EC">
              <w:rPr>
                <w:rFonts w:ascii="微软雅黑" w:eastAsia="微软雅黑" w:hAnsi="微软雅黑" w:cs="微软雅黑" w:hint="eastAsia"/>
                <w:shd w:val="clear" w:color="auto" w:fill="FFFF00"/>
              </w:rPr>
              <w:t>查询接口</w:t>
            </w:r>
            <w:r w:rsidR="008F10EC">
              <w:rPr>
                <w:rFonts w:ascii="微软雅黑" w:eastAsia="微软雅黑" w:hAnsi="微软雅黑" w:cs="微软雅黑" w:hint="eastAsia"/>
              </w:rPr>
              <w:t>。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38818" w14:textId="77777777" w:rsidR="008F10EC" w:rsidRDefault="008F10EC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71B91D0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659B6A82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bookmarkEnd w:id="50"/>
    <w:p w14:paraId="1651FCD5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625D37AA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2D2D6F1E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430C9D20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bookmarkEnd w:id="48"/>
    <w:p w14:paraId="55F4BC8D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查企业</w:t>
      </w:r>
    </w:p>
    <w:p w14:paraId="28F24497" w14:textId="77777777" w:rsidR="00335A29" w:rsidRDefault="00E24D04">
      <w:pPr>
        <w:pStyle w:val="5"/>
        <w:numPr>
          <w:ilvl w:val="0"/>
          <w:numId w:val="24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bookmarkStart w:id="51" w:name="OLE_LINK35"/>
      <w:r>
        <w:rPr>
          <w:rFonts w:ascii="微软雅黑" w:eastAsia="微软雅黑" w:hAnsi="微软雅黑" w:cs="微软雅黑" w:hint="eastAsia"/>
        </w:rPr>
        <w:t>查企业首页</w:t>
      </w:r>
    </w:p>
    <w:p w14:paraId="713E26C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861820B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2C849D49" wp14:editId="7692BD8D">
            <wp:extent cx="2879725" cy="5118100"/>
            <wp:effectExtent l="0" t="0" r="15875" b="635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C6C83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7FBFFA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398BBEC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41229D9A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6804F775" w14:textId="77777777" w:rsidR="00335A29" w:rsidRDefault="00335A29">
      <w:pPr>
        <w:rPr>
          <w:rFonts w:ascii="微软雅黑" w:eastAsia="微软雅黑" w:hAnsi="微软雅黑" w:cs="微软雅黑"/>
        </w:rPr>
      </w:pPr>
    </w:p>
    <w:p w14:paraId="21962D88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54136F55" w14:textId="77777777">
        <w:tc>
          <w:tcPr>
            <w:tcW w:w="1125" w:type="dxa"/>
            <w:shd w:val="clear" w:color="auto" w:fill="DDD8C2" w:themeFill="background2" w:themeFillShade="E5"/>
          </w:tcPr>
          <w:p w14:paraId="195D6EB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306CE75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5CF43A1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2066633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12FA334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可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238D873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交互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0788A50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202F5D1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</w:t>
            </w:r>
            <w:r>
              <w:rPr>
                <w:rFonts w:ascii="微软雅黑" w:eastAsia="微软雅黑" w:hAnsi="微软雅黑" w:cs="微软雅黑" w:hint="eastAsia"/>
              </w:rPr>
              <w:lastRenderedPageBreak/>
              <w:t>求</w:t>
            </w:r>
          </w:p>
        </w:tc>
      </w:tr>
      <w:tr w:rsidR="00335A29" w14:paraId="4AF380FD" w14:textId="77777777">
        <w:tc>
          <w:tcPr>
            <w:tcW w:w="1125" w:type="dxa"/>
            <w:shd w:val="clear" w:color="auto" w:fill="auto"/>
          </w:tcPr>
          <w:p w14:paraId="08A2F54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52" w:name="OLE_LINK36" w:colFirst="0" w:colLast="7"/>
            <w:r>
              <w:rPr>
                <w:rFonts w:ascii="微软雅黑" w:eastAsia="微软雅黑" w:hAnsi="微软雅黑" w:cs="微软雅黑" w:hint="eastAsia"/>
              </w:rPr>
              <w:lastRenderedPageBreak/>
              <w:t>返回</w:t>
            </w:r>
          </w:p>
        </w:tc>
        <w:tc>
          <w:tcPr>
            <w:tcW w:w="735" w:type="dxa"/>
            <w:shd w:val="clear" w:color="auto" w:fill="auto"/>
          </w:tcPr>
          <w:p w14:paraId="6EA7B59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32EE998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67EC7B9" wp14:editId="78C10DFF">
                  <wp:extent cx="228600" cy="257175"/>
                  <wp:effectExtent l="0" t="0" r="0" b="9525"/>
                  <wp:docPr id="12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0683CB8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0922949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0EAC1DD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7C01433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577BFF0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bookmarkEnd w:id="52"/>
      <w:tr w:rsidR="00335A29" w14:paraId="718DF461" w14:textId="77777777">
        <w:tc>
          <w:tcPr>
            <w:tcW w:w="1125" w:type="dxa"/>
            <w:shd w:val="clear" w:color="auto" w:fill="auto"/>
          </w:tcPr>
          <w:p w14:paraId="7AA854C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广告位</w:t>
            </w:r>
          </w:p>
        </w:tc>
        <w:tc>
          <w:tcPr>
            <w:tcW w:w="735" w:type="dxa"/>
            <w:shd w:val="clear" w:color="auto" w:fill="auto"/>
          </w:tcPr>
          <w:p w14:paraId="26C8711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72A663E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142F157" wp14:editId="20315A45">
                  <wp:extent cx="228600" cy="257175"/>
                  <wp:effectExtent l="0" t="0" r="0" b="9525"/>
                  <wp:docPr id="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74528C3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1DDB411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7F5D51C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A17C0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3C38FEA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1339652F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5116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A0A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4D46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1684B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EF50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3B6B2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8BA8C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7288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82AC4B6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B75C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1F22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8408C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28E9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61DB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DBE0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061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24570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53DE657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963E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0AF42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473F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1029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C9E4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245E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402C2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EA6B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AD48B01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A3CC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A2F0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A003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8444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05E5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F0F85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30FDE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4ACC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57AB996B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5A13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6C4E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D7B0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4DD7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FBFC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CB73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E94B9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C56D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1F945ACE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9839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B5E3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AAD7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D725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851B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3B8B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82192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BAA6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196C453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69A8012E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  <w:bookmarkEnd w:id="51"/>
    </w:p>
    <w:p w14:paraId="6D42365F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202CD399" w14:textId="77777777" w:rsidR="00335A29" w:rsidRDefault="00E24D04">
      <w:pPr>
        <w:pStyle w:val="5"/>
        <w:numPr>
          <w:ilvl w:val="0"/>
          <w:numId w:val="24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企业信息详情页</w:t>
      </w:r>
    </w:p>
    <w:p w14:paraId="72BE5C6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0BED15F3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2060BD5E" wp14:editId="3A4D90BF">
            <wp:extent cx="2879725" cy="5114925"/>
            <wp:effectExtent l="0" t="0" r="15875" b="9525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FB61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55A852C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用户通过密码或者验证码验证，进入产品列表，点击某一个产品。</w:t>
      </w:r>
    </w:p>
    <w:p w14:paraId="357CD41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10E165DA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展示逻辑</w:t>
      </w:r>
    </w:p>
    <w:p w14:paraId="320D1A76" w14:textId="77777777" w:rsidR="00335A29" w:rsidRDefault="00335A29">
      <w:pPr>
        <w:rPr>
          <w:rFonts w:ascii="微软雅黑" w:eastAsia="微软雅黑" w:hAnsi="微软雅黑" w:cs="微软雅黑"/>
        </w:rPr>
      </w:pPr>
    </w:p>
    <w:p w14:paraId="3BBCF889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9375" w:type="dxa"/>
        <w:tblInd w:w="-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735"/>
        <w:gridCol w:w="3360"/>
        <w:gridCol w:w="705"/>
        <w:gridCol w:w="630"/>
        <w:gridCol w:w="750"/>
        <w:gridCol w:w="1172"/>
        <w:gridCol w:w="898"/>
      </w:tblGrid>
      <w:tr w:rsidR="00335A29" w14:paraId="18E10D45" w14:textId="77777777">
        <w:tc>
          <w:tcPr>
            <w:tcW w:w="1125" w:type="dxa"/>
            <w:shd w:val="clear" w:color="auto" w:fill="DDD8C2" w:themeFill="background2" w:themeFillShade="E5"/>
          </w:tcPr>
          <w:p w14:paraId="5B97672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735" w:type="dxa"/>
            <w:shd w:val="clear" w:color="auto" w:fill="DDD8C2" w:themeFill="background2" w:themeFillShade="E5"/>
          </w:tcPr>
          <w:p w14:paraId="5A5E072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60" w:type="dxa"/>
            <w:shd w:val="clear" w:color="auto" w:fill="DDD8C2" w:themeFill="background2" w:themeFillShade="E5"/>
          </w:tcPr>
          <w:p w14:paraId="644573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705" w:type="dxa"/>
            <w:shd w:val="clear" w:color="auto" w:fill="DDD8C2" w:themeFill="background2" w:themeFillShade="E5"/>
          </w:tcPr>
          <w:p w14:paraId="576369C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630" w:type="dxa"/>
            <w:shd w:val="clear" w:color="auto" w:fill="DDD8C2" w:themeFill="background2" w:themeFillShade="E5"/>
          </w:tcPr>
          <w:p w14:paraId="1BDD664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750" w:type="dxa"/>
            <w:shd w:val="clear" w:color="auto" w:fill="DDD8C2" w:themeFill="background2" w:themeFillShade="E5"/>
          </w:tcPr>
          <w:p w14:paraId="17A9CF7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172" w:type="dxa"/>
            <w:shd w:val="clear" w:color="auto" w:fill="DDD8C2" w:themeFill="background2" w:themeFillShade="E5"/>
          </w:tcPr>
          <w:p w14:paraId="6888027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898" w:type="dxa"/>
            <w:shd w:val="clear" w:color="auto" w:fill="DDD8C2" w:themeFill="background2" w:themeFillShade="E5"/>
          </w:tcPr>
          <w:p w14:paraId="44D4201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226B9277" w14:textId="77777777">
        <w:tc>
          <w:tcPr>
            <w:tcW w:w="1125" w:type="dxa"/>
            <w:shd w:val="clear" w:color="auto" w:fill="auto"/>
          </w:tcPr>
          <w:p w14:paraId="0CC6D8E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735" w:type="dxa"/>
            <w:shd w:val="clear" w:color="auto" w:fill="auto"/>
          </w:tcPr>
          <w:p w14:paraId="437BB84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60" w:type="dxa"/>
            <w:shd w:val="clear" w:color="auto" w:fill="auto"/>
          </w:tcPr>
          <w:p w14:paraId="7C5A96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4CB6C1CF" wp14:editId="1A35F48C">
                  <wp:extent cx="228600" cy="257175"/>
                  <wp:effectExtent l="0" t="0" r="0" b="9525"/>
                  <wp:docPr id="12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  <w:shd w:val="clear" w:color="auto" w:fill="auto"/>
          </w:tcPr>
          <w:p w14:paraId="3A59EF1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2736A46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-</w:t>
            </w:r>
          </w:p>
        </w:tc>
        <w:tc>
          <w:tcPr>
            <w:tcW w:w="750" w:type="dxa"/>
            <w:shd w:val="clear" w:color="auto" w:fill="auto"/>
          </w:tcPr>
          <w:p w14:paraId="764E6CE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172" w:type="dxa"/>
            <w:shd w:val="clear" w:color="auto" w:fill="auto"/>
          </w:tcPr>
          <w:p w14:paraId="39B466B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898" w:type="dxa"/>
            <w:shd w:val="clear" w:color="auto" w:fill="auto"/>
          </w:tcPr>
          <w:p w14:paraId="58D5F02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实时</w:t>
            </w:r>
          </w:p>
        </w:tc>
      </w:tr>
      <w:tr w:rsidR="00335A29" w14:paraId="7B0FE364" w14:textId="77777777">
        <w:tc>
          <w:tcPr>
            <w:tcW w:w="1125" w:type="dxa"/>
            <w:shd w:val="clear" w:color="auto" w:fill="auto"/>
          </w:tcPr>
          <w:p w14:paraId="13DEA7D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shd w:val="clear" w:color="auto" w:fill="auto"/>
          </w:tcPr>
          <w:p w14:paraId="5FD996F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shd w:val="clear" w:color="auto" w:fill="auto"/>
          </w:tcPr>
          <w:p w14:paraId="3981032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shd w:val="clear" w:color="auto" w:fill="auto"/>
          </w:tcPr>
          <w:p w14:paraId="2562DA5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shd w:val="clear" w:color="auto" w:fill="auto"/>
          </w:tcPr>
          <w:p w14:paraId="5C5E258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shd w:val="clear" w:color="auto" w:fill="auto"/>
          </w:tcPr>
          <w:p w14:paraId="22D2663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shd w:val="clear" w:color="auto" w:fill="auto"/>
          </w:tcPr>
          <w:p w14:paraId="7CA7177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shd w:val="clear" w:color="auto" w:fill="auto"/>
          </w:tcPr>
          <w:p w14:paraId="313C8D9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6005A0A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36CD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425B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89A2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6DAE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F195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D15D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BF27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251F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4F7D3C60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AE02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67D6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C4CF1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8E7C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0183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D601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C9DC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E07C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76B3F5C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21C0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7AC4C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C375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4337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81A4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95D84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739F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7A39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926EB1E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A50B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6467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AAEA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3B31E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75B9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096E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AE65B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3E5E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306E5424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6937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45DE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4263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9D82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62C6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725C4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4A3EF2" w14:textId="77777777" w:rsidR="00335A29" w:rsidRDefault="00335A29">
            <w:pPr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DA42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4C714AD3" w14:textId="77777777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9EADF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3A74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4450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7E96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26E3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BCEC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7D5F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78D3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3150646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7427D45F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70B395F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我的设置</w:t>
      </w:r>
    </w:p>
    <w:p w14:paraId="44A4CAE7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我的设置首页</w:t>
      </w:r>
    </w:p>
    <w:p w14:paraId="0108CE2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49D92D32" w14:textId="77777777" w:rsidR="00335A29" w:rsidRDefault="00335A29">
      <w:pPr>
        <w:rPr>
          <w:rFonts w:ascii="微软雅黑" w:eastAsia="微软雅黑" w:hAnsi="微软雅黑" w:cs="微软雅黑"/>
        </w:rPr>
      </w:pPr>
    </w:p>
    <w:p w14:paraId="2BA7A325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22F36A3D" wp14:editId="6F3F75A8">
            <wp:extent cx="2879725" cy="5142865"/>
            <wp:effectExtent l="0" t="0" r="15875" b="63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2A886C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4FC08A1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</w:t>
      </w:r>
    </w:p>
    <w:p w14:paraId="287ECC6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566"/>
        <w:gridCol w:w="3375"/>
        <w:gridCol w:w="627"/>
        <w:gridCol w:w="702"/>
        <w:gridCol w:w="612"/>
        <w:gridCol w:w="1330"/>
        <w:gridCol w:w="611"/>
      </w:tblGrid>
      <w:tr w:rsidR="00335A29" w14:paraId="1B2CD4AF" w14:textId="77777777">
        <w:tc>
          <w:tcPr>
            <w:tcW w:w="705" w:type="dxa"/>
            <w:shd w:val="clear" w:color="auto" w:fill="auto"/>
          </w:tcPr>
          <w:p w14:paraId="2373834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66" w:type="dxa"/>
            <w:shd w:val="clear" w:color="auto" w:fill="auto"/>
          </w:tcPr>
          <w:p w14:paraId="217FECB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75" w:type="dxa"/>
            <w:shd w:val="clear" w:color="auto" w:fill="auto"/>
          </w:tcPr>
          <w:p w14:paraId="43A8417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627" w:type="dxa"/>
            <w:shd w:val="clear" w:color="auto" w:fill="auto"/>
          </w:tcPr>
          <w:p w14:paraId="28E3E25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702" w:type="dxa"/>
            <w:shd w:val="clear" w:color="auto" w:fill="auto"/>
          </w:tcPr>
          <w:p w14:paraId="496F36B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612" w:type="dxa"/>
            <w:shd w:val="clear" w:color="auto" w:fill="auto"/>
          </w:tcPr>
          <w:p w14:paraId="4A91ED4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330" w:type="dxa"/>
            <w:shd w:val="clear" w:color="auto" w:fill="auto"/>
          </w:tcPr>
          <w:p w14:paraId="5B48B9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611" w:type="dxa"/>
            <w:shd w:val="clear" w:color="auto" w:fill="auto"/>
          </w:tcPr>
          <w:p w14:paraId="100E99B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522949E1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7FC1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DDE6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09370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7091A384" wp14:editId="1E3AF7F7">
                  <wp:extent cx="238125" cy="257175"/>
                  <wp:effectExtent l="0" t="0" r="9525" b="9525"/>
                  <wp:docPr id="1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026A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8008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A154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F793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DA42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1C773AF1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42A1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E5BD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516A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2C13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B057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D7FB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88A4D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9538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440A453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CE68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56F2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5693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2DC4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902C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B8F1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D2B3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EB55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74FBD9E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ECE17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91650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C664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C6AE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D7B8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7D33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EA63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C7A6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9B7405C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A434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3850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F465D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4D23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03B6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4A31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1385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B480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46E4BA0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CE10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116E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80AC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E19DD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0905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DB6D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C252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A3B3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72BCBF70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581E3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B8C0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6D76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290D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B5CB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01BA4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51298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3472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4E090E98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4C81AE11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25FF9BA4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5A02B7C5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身份认证</w:t>
      </w:r>
    </w:p>
    <w:p w14:paraId="3550EE9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CDCD6A9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7477FB1" wp14:editId="6CFA95A5">
            <wp:extent cx="2879725" cy="5160645"/>
            <wp:effectExtent l="0" t="0" r="15875" b="190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644BCDCE" wp14:editId="4B234335">
            <wp:extent cx="2879725" cy="5116195"/>
            <wp:effectExtent l="0" t="0" r="15875" b="825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1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24151E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664B0653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22D62D42" wp14:editId="0D931120">
            <wp:extent cx="2879725" cy="5137785"/>
            <wp:effectExtent l="0" t="0" r="15875" b="571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3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5E04AB6D" wp14:editId="74315447">
            <wp:extent cx="2879725" cy="5191760"/>
            <wp:effectExtent l="0" t="0" r="15875" b="889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9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3E839A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644BA8E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459B665B" w14:textId="2A0C65D4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b w:val="0"/>
          <w:bCs w:val="0"/>
          <w:sz w:val="21"/>
          <w:szCs w:val="24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</w:t>
      </w:r>
      <w:r w:rsidR="008359B1"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必须按1~3按序完成认证</w:t>
      </w:r>
    </w:p>
    <w:p w14:paraId="75B292F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5EBDDD4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34DE15CD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46F737BB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1521EE1B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查询记录</w:t>
      </w:r>
    </w:p>
    <w:p w14:paraId="51B84E3C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269E3821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237B2646" wp14:editId="46781648">
            <wp:extent cx="2879725" cy="5097145"/>
            <wp:effectExtent l="0" t="0" r="15875" b="825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9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DC05C9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79D6A18B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b w:val="0"/>
          <w:bCs w:val="0"/>
          <w:sz w:val="21"/>
          <w:szCs w:val="24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</w:t>
      </w:r>
    </w:p>
    <w:p w14:paraId="3A00542C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39A9ED6F" w14:textId="77777777" w:rsidR="00335A29" w:rsidRDefault="00335A29">
      <w:pPr>
        <w:widowControl/>
        <w:ind w:left="420"/>
        <w:jc w:val="left"/>
        <w:rPr>
          <w:rFonts w:ascii="微软雅黑" w:eastAsia="微软雅黑" w:hAnsi="微软雅黑" w:cs="微软雅黑"/>
        </w:rPr>
      </w:pPr>
    </w:p>
    <w:p w14:paraId="47067FC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5F6202C9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4E11CA03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1B7FABA2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异议申请</w:t>
      </w:r>
    </w:p>
    <w:p w14:paraId="0BE837D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66B2688D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07FBB39B" wp14:editId="5E2606EA">
            <wp:extent cx="2879725" cy="5112385"/>
            <wp:effectExtent l="0" t="0" r="1587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61CD53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740EDCC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</w:t>
      </w:r>
    </w:p>
    <w:p w14:paraId="79382F7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7B8176D7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30B90021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4446CCBA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6B28D422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密码管理</w:t>
      </w:r>
    </w:p>
    <w:p w14:paraId="185F1105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实例描述</w:t>
      </w:r>
    </w:p>
    <w:p w14:paraId="121C9941" w14:textId="77777777" w:rsidR="00335A29" w:rsidRDefault="00335A29">
      <w:pPr>
        <w:rPr>
          <w:rFonts w:ascii="微软雅黑" w:eastAsia="微软雅黑" w:hAnsi="微软雅黑" w:cs="微软雅黑"/>
        </w:rPr>
      </w:pPr>
    </w:p>
    <w:p w14:paraId="6E2FFB12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73E43564" wp14:editId="14E13D3C">
            <wp:extent cx="2879725" cy="5091430"/>
            <wp:effectExtent l="0" t="0" r="15875" b="1397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09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BFE50A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前提条件</w:t>
      </w:r>
    </w:p>
    <w:p w14:paraId="79C28214" w14:textId="77777777" w:rsidR="00335A29" w:rsidRDefault="00E24D04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登入态：</w:t>
      </w:r>
    </w:p>
    <w:p w14:paraId="3605241D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功能说明</w:t>
      </w:r>
    </w:p>
    <w:p w14:paraId="7E474745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566"/>
        <w:gridCol w:w="3375"/>
        <w:gridCol w:w="627"/>
        <w:gridCol w:w="702"/>
        <w:gridCol w:w="612"/>
        <w:gridCol w:w="1330"/>
        <w:gridCol w:w="611"/>
      </w:tblGrid>
      <w:tr w:rsidR="00335A29" w14:paraId="1B41A11B" w14:textId="77777777">
        <w:tc>
          <w:tcPr>
            <w:tcW w:w="705" w:type="dxa"/>
            <w:shd w:val="clear" w:color="auto" w:fill="auto"/>
          </w:tcPr>
          <w:p w14:paraId="0F8621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66" w:type="dxa"/>
            <w:shd w:val="clear" w:color="auto" w:fill="auto"/>
          </w:tcPr>
          <w:p w14:paraId="27ACA51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75" w:type="dxa"/>
            <w:shd w:val="clear" w:color="auto" w:fill="auto"/>
          </w:tcPr>
          <w:p w14:paraId="25461DA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627" w:type="dxa"/>
            <w:shd w:val="clear" w:color="auto" w:fill="auto"/>
          </w:tcPr>
          <w:p w14:paraId="0DEC4F4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702" w:type="dxa"/>
            <w:shd w:val="clear" w:color="auto" w:fill="auto"/>
          </w:tcPr>
          <w:p w14:paraId="3DAA5F2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612" w:type="dxa"/>
            <w:shd w:val="clear" w:color="auto" w:fill="auto"/>
          </w:tcPr>
          <w:p w14:paraId="4C11983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330" w:type="dxa"/>
            <w:shd w:val="clear" w:color="auto" w:fill="auto"/>
          </w:tcPr>
          <w:p w14:paraId="5A09342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611" w:type="dxa"/>
            <w:shd w:val="clear" w:color="auto" w:fill="auto"/>
          </w:tcPr>
          <w:p w14:paraId="2E234CA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60FDF698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E3FE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587F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EEA1F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77AC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D470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9EC2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C622B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2F5C8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6553A255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A049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修改登录密码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BF6A8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77E8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同万达贷系统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F1DF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DDB41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3DAD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FFC5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进入修改登录密码流程</w:t>
            </w:r>
          </w:p>
          <w:p w14:paraId="07808E5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跳转到忘记密码页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084C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04FFA95C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78C5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手势密码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0C4C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2A86F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同万达贷系统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9CA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D8BD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9B39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C239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跳转到手势密码页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AF23D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5F10DA41" w14:textId="77777777" w:rsidR="00335A29" w:rsidRDefault="00335A29">
      <w:pPr>
        <w:rPr>
          <w:rFonts w:ascii="微软雅黑" w:eastAsia="微软雅黑" w:hAnsi="微软雅黑" w:cs="微软雅黑"/>
        </w:rPr>
      </w:pPr>
    </w:p>
    <w:p w14:paraId="2491D36B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数据内容规范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876"/>
        <w:gridCol w:w="765"/>
        <w:gridCol w:w="1196"/>
        <w:gridCol w:w="1196"/>
        <w:gridCol w:w="645"/>
        <w:gridCol w:w="566"/>
        <w:gridCol w:w="1313"/>
        <w:gridCol w:w="1095"/>
      </w:tblGrid>
      <w:tr w:rsidR="00335A29" w14:paraId="2535453C" w14:textId="77777777">
        <w:tc>
          <w:tcPr>
            <w:tcW w:w="876" w:type="dxa"/>
            <w:shd w:val="clear" w:color="auto" w:fill="auto"/>
          </w:tcPr>
          <w:p w14:paraId="0968879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字段名称</w:t>
            </w:r>
          </w:p>
        </w:tc>
        <w:tc>
          <w:tcPr>
            <w:tcW w:w="876" w:type="dxa"/>
            <w:shd w:val="clear" w:color="auto" w:fill="auto"/>
          </w:tcPr>
          <w:p w14:paraId="0A27606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字段类型</w:t>
            </w:r>
          </w:p>
        </w:tc>
        <w:tc>
          <w:tcPr>
            <w:tcW w:w="765" w:type="dxa"/>
            <w:shd w:val="clear" w:color="auto" w:fill="auto"/>
          </w:tcPr>
          <w:p w14:paraId="23AA75D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单位</w:t>
            </w:r>
          </w:p>
        </w:tc>
        <w:tc>
          <w:tcPr>
            <w:tcW w:w="1196" w:type="dxa"/>
          </w:tcPr>
          <w:p w14:paraId="5D77567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精度</w:t>
            </w:r>
          </w:p>
        </w:tc>
        <w:tc>
          <w:tcPr>
            <w:tcW w:w="1196" w:type="dxa"/>
            <w:shd w:val="clear" w:color="auto" w:fill="auto"/>
          </w:tcPr>
          <w:p w14:paraId="463D67F4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空表示</w:t>
            </w:r>
          </w:p>
        </w:tc>
        <w:tc>
          <w:tcPr>
            <w:tcW w:w="645" w:type="dxa"/>
            <w:shd w:val="clear" w:color="auto" w:fill="auto"/>
          </w:tcPr>
          <w:p w14:paraId="3CC9C91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排序</w:t>
            </w:r>
          </w:p>
        </w:tc>
        <w:tc>
          <w:tcPr>
            <w:tcW w:w="566" w:type="dxa"/>
            <w:shd w:val="clear" w:color="auto" w:fill="auto"/>
          </w:tcPr>
          <w:p w14:paraId="243556B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对齐</w:t>
            </w:r>
          </w:p>
        </w:tc>
        <w:tc>
          <w:tcPr>
            <w:tcW w:w="1313" w:type="dxa"/>
            <w:shd w:val="clear" w:color="auto" w:fill="auto"/>
          </w:tcPr>
          <w:p w14:paraId="2D4BB97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取值逻辑</w:t>
            </w:r>
          </w:p>
        </w:tc>
        <w:tc>
          <w:tcPr>
            <w:tcW w:w="1095" w:type="dxa"/>
            <w:shd w:val="clear" w:color="auto" w:fill="auto"/>
          </w:tcPr>
          <w:p w14:paraId="4D17CD8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备注</w:t>
            </w:r>
          </w:p>
        </w:tc>
      </w:tr>
      <w:tr w:rsidR="00335A29" w14:paraId="01DEC891" w14:textId="77777777"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DCC5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3F7C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5312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B22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ACF4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F3D4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E75C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93AD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34B5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5AC1025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错误处理</w:t>
      </w:r>
    </w:p>
    <w:p w14:paraId="3984C9FC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3645A05D" w14:textId="77777777" w:rsidR="00335A29" w:rsidRDefault="00E24D04">
      <w:pPr>
        <w:pStyle w:val="5"/>
        <w:numPr>
          <w:ilvl w:val="0"/>
          <w:numId w:val="25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头像设置</w:t>
      </w:r>
    </w:p>
    <w:p w14:paraId="2825E521" w14:textId="77777777" w:rsidR="00335A29" w:rsidRDefault="00335A29">
      <w:pPr>
        <w:rPr>
          <w:rFonts w:ascii="微软雅黑" w:eastAsia="微软雅黑" w:hAnsi="微软雅黑" w:cs="微软雅黑"/>
        </w:rPr>
      </w:pPr>
    </w:p>
    <w:p w14:paraId="50D3F88E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实例描述</w:t>
      </w:r>
    </w:p>
    <w:p w14:paraId="6EF34A0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FF6DCAC" wp14:editId="5C7C7CF6">
            <wp:extent cx="2879725" cy="5102860"/>
            <wp:effectExtent l="0" t="0" r="15875" b="254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10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CFF9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E94F02F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 w:val="0"/>
          <w:bCs w:val="0"/>
          <w:sz w:val="21"/>
          <w:szCs w:val="24"/>
        </w:rPr>
        <w:t>用户通过密码或者验证码验证，从【我的】入口点击【头像】。</w:t>
      </w:r>
    </w:p>
    <w:p w14:paraId="52CF0FBE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6C9BCF9A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566"/>
        <w:gridCol w:w="3375"/>
        <w:gridCol w:w="627"/>
        <w:gridCol w:w="702"/>
        <w:gridCol w:w="612"/>
        <w:gridCol w:w="1330"/>
        <w:gridCol w:w="611"/>
      </w:tblGrid>
      <w:tr w:rsidR="00335A29" w14:paraId="0485FF65" w14:textId="77777777">
        <w:tc>
          <w:tcPr>
            <w:tcW w:w="705" w:type="dxa"/>
            <w:shd w:val="clear" w:color="auto" w:fill="auto"/>
          </w:tcPr>
          <w:p w14:paraId="3078302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66" w:type="dxa"/>
            <w:shd w:val="clear" w:color="auto" w:fill="auto"/>
          </w:tcPr>
          <w:p w14:paraId="0DDBD62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75" w:type="dxa"/>
            <w:shd w:val="clear" w:color="auto" w:fill="auto"/>
          </w:tcPr>
          <w:p w14:paraId="45B47B4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627" w:type="dxa"/>
            <w:shd w:val="clear" w:color="auto" w:fill="auto"/>
          </w:tcPr>
          <w:p w14:paraId="37EA211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702" w:type="dxa"/>
            <w:shd w:val="clear" w:color="auto" w:fill="auto"/>
          </w:tcPr>
          <w:p w14:paraId="2C04687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612" w:type="dxa"/>
            <w:shd w:val="clear" w:color="auto" w:fill="auto"/>
          </w:tcPr>
          <w:p w14:paraId="40277E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330" w:type="dxa"/>
            <w:shd w:val="clear" w:color="auto" w:fill="auto"/>
          </w:tcPr>
          <w:p w14:paraId="463C6B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611" w:type="dxa"/>
            <w:shd w:val="clear" w:color="auto" w:fill="auto"/>
          </w:tcPr>
          <w:p w14:paraId="16F65E2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3C9EDB3E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36C4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DCE8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9497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334E9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59D45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33C1E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A2B2E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返回到上一页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5342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438ACAEF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DA4E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拍照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C016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8F35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noProof/>
              </w:rPr>
              <w:drawing>
                <wp:inline distT="0" distB="0" distL="114300" distR="114300" wp14:anchorId="2ED2D856" wp14:editId="69C23574">
                  <wp:extent cx="638175" cy="600075"/>
                  <wp:effectExtent l="0" t="0" r="9525" b="9525"/>
                  <wp:docPr id="58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0ED4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BCA6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20DD2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13E8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调用摄像头进行拍照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5838E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3D3C2782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98105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从相册选择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7811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044F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3A4D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84492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B54C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12C6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打开图片文件夹进行选择。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51C69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3CF43DFC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476D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取消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04DC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按钮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3C6AC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97AF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0393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EDB4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EE06E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关闭当前蒙版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BD84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00FAB681" w14:textId="77777777" w:rsidR="00335A29" w:rsidRDefault="00335A29">
      <w:pPr>
        <w:rPr>
          <w:rFonts w:ascii="微软雅黑" w:eastAsia="微软雅黑" w:hAnsi="微软雅黑" w:cs="微软雅黑"/>
        </w:rPr>
      </w:pPr>
    </w:p>
    <w:p w14:paraId="2D38310E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数据内容规范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876"/>
        <w:gridCol w:w="765"/>
        <w:gridCol w:w="1196"/>
        <w:gridCol w:w="1196"/>
        <w:gridCol w:w="645"/>
        <w:gridCol w:w="566"/>
        <w:gridCol w:w="1313"/>
        <w:gridCol w:w="1095"/>
      </w:tblGrid>
      <w:tr w:rsidR="00335A29" w14:paraId="221F18B0" w14:textId="77777777">
        <w:tc>
          <w:tcPr>
            <w:tcW w:w="876" w:type="dxa"/>
            <w:shd w:val="clear" w:color="auto" w:fill="auto"/>
          </w:tcPr>
          <w:p w14:paraId="5FBEB6C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字段名称</w:t>
            </w:r>
          </w:p>
        </w:tc>
        <w:tc>
          <w:tcPr>
            <w:tcW w:w="876" w:type="dxa"/>
            <w:shd w:val="clear" w:color="auto" w:fill="auto"/>
          </w:tcPr>
          <w:p w14:paraId="3277140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字段类型</w:t>
            </w:r>
          </w:p>
        </w:tc>
        <w:tc>
          <w:tcPr>
            <w:tcW w:w="765" w:type="dxa"/>
            <w:shd w:val="clear" w:color="auto" w:fill="auto"/>
          </w:tcPr>
          <w:p w14:paraId="1D48FC69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单位</w:t>
            </w:r>
          </w:p>
        </w:tc>
        <w:tc>
          <w:tcPr>
            <w:tcW w:w="1196" w:type="dxa"/>
          </w:tcPr>
          <w:p w14:paraId="1407F8C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精度</w:t>
            </w:r>
          </w:p>
        </w:tc>
        <w:tc>
          <w:tcPr>
            <w:tcW w:w="1196" w:type="dxa"/>
            <w:shd w:val="clear" w:color="auto" w:fill="auto"/>
          </w:tcPr>
          <w:p w14:paraId="10DF995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空表示</w:t>
            </w:r>
          </w:p>
        </w:tc>
        <w:tc>
          <w:tcPr>
            <w:tcW w:w="645" w:type="dxa"/>
            <w:shd w:val="clear" w:color="auto" w:fill="auto"/>
          </w:tcPr>
          <w:p w14:paraId="6D0AC7D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排序</w:t>
            </w:r>
          </w:p>
        </w:tc>
        <w:tc>
          <w:tcPr>
            <w:tcW w:w="566" w:type="dxa"/>
            <w:shd w:val="clear" w:color="auto" w:fill="auto"/>
          </w:tcPr>
          <w:p w14:paraId="51A2760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对齐</w:t>
            </w:r>
          </w:p>
        </w:tc>
        <w:tc>
          <w:tcPr>
            <w:tcW w:w="1313" w:type="dxa"/>
            <w:shd w:val="clear" w:color="auto" w:fill="auto"/>
          </w:tcPr>
          <w:p w14:paraId="6095BCA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取值逻辑</w:t>
            </w:r>
          </w:p>
        </w:tc>
        <w:tc>
          <w:tcPr>
            <w:tcW w:w="1095" w:type="dxa"/>
            <w:shd w:val="clear" w:color="auto" w:fill="auto"/>
          </w:tcPr>
          <w:p w14:paraId="6B727C8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备注</w:t>
            </w:r>
          </w:p>
        </w:tc>
      </w:tr>
      <w:tr w:rsidR="00335A29" w14:paraId="20EBEE82" w14:textId="77777777"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02D7D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1F9DB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22EF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00667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28D5D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5EA7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31EF7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BB8BB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B676F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1629BB42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5A019822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0A36434C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5EC06026" w14:textId="77777777" w:rsidR="00335A29" w:rsidRDefault="00E24D04">
      <w:pPr>
        <w:pStyle w:val="4"/>
        <w:numPr>
          <w:ilvl w:val="0"/>
          <w:numId w:val="9"/>
        </w:numPr>
        <w:ind w:left="840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App版本升级</w:t>
      </w:r>
    </w:p>
    <w:p w14:paraId="15356BB9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object w:dxaOrig="8310" w:dyaOrig="12285" w14:anchorId="5A8997A7">
          <v:shape id="_x0000_i1028" type="#_x0000_t75" style="width:415.35pt;height:614pt" o:ole="">
            <v:imagedata r:id="rId109" o:title=""/>
          </v:shape>
          <o:OLEObject Type="Embed" ProgID="Visio.Drawing.11" ShapeID="_x0000_i1028" DrawAspect="Content" ObjectID="_1403272960" r:id="rId110"/>
        </w:object>
      </w:r>
    </w:p>
    <w:p w14:paraId="3D724A7C" w14:textId="77777777" w:rsidR="00335A29" w:rsidRDefault="00E24D04">
      <w:pPr>
        <w:pStyle w:val="5"/>
        <w:numPr>
          <w:ilvl w:val="0"/>
          <w:numId w:val="26"/>
        </w:numPr>
        <w:tabs>
          <w:tab w:val="left" w:pos="1008"/>
        </w:tabs>
        <w:adjustRightInd w:val="0"/>
        <w:snapToGrid w:val="0"/>
        <w:spacing w:before="240" w:after="0" w:line="36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版本升级</w:t>
      </w:r>
    </w:p>
    <w:p w14:paraId="64A04C50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实例描述</w:t>
      </w:r>
    </w:p>
    <w:p w14:paraId="749C8E06" w14:textId="77777777" w:rsidR="00335A29" w:rsidRDefault="00335A29">
      <w:pPr>
        <w:rPr>
          <w:rFonts w:ascii="微软雅黑" w:eastAsia="微软雅黑" w:hAnsi="微软雅黑" w:cs="微软雅黑"/>
        </w:rPr>
      </w:pPr>
    </w:p>
    <w:p w14:paraId="35016AC6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前提条件</w:t>
      </w:r>
    </w:p>
    <w:p w14:paraId="126A0BAB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用户已安装万达征信APP，打开时检测用户安装的当前版本是否官方最新发布的版本。</w:t>
      </w:r>
    </w:p>
    <w:p w14:paraId="094E5B84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功能说明</w:t>
      </w:r>
    </w:p>
    <w:p w14:paraId="1E1999DE" w14:textId="77777777" w:rsidR="00335A29" w:rsidRDefault="00E24D04">
      <w:pPr>
        <w:numPr>
          <w:ilvl w:val="0"/>
          <w:numId w:val="1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控件列表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566"/>
        <w:gridCol w:w="3375"/>
        <w:gridCol w:w="627"/>
        <w:gridCol w:w="702"/>
        <w:gridCol w:w="612"/>
        <w:gridCol w:w="1330"/>
        <w:gridCol w:w="611"/>
      </w:tblGrid>
      <w:tr w:rsidR="00335A29" w14:paraId="39AD4C36" w14:textId="77777777">
        <w:tc>
          <w:tcPr>
            <w:tcW w:w="705" w:type="dxa"/>
            <w:shd w:val="clear" w:color="auto" w:fill="auto"/>
          </w:tcPr>
          <w:p w14:paraId="573094F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控件名称</w:t>
            </w:r>
          </w:p>
        </w:tc>
        <w:tc>
          <w:tcPr>
            <w:tcW w:w="566" w:type="dxa"/>
            <w:shd w:val="clear" w:color="auto" w:fill="auto"/>
          </w:tcPr>
          <w:p w14:paraId="7DD0A8B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控件类型</w:t>
            </w:r>
          </w:p>
        </w:tc>
        <w:tc>
          <w:tcPr>
            <w:tcW w:w="3375" w:type="dxa"/>
            <w:shd w:val="clear" w:color="auto" w:fill="auto"/>
          </w:tcPr>
          <w:p w14:paraId="48E5698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样式元素</w:t>
            </w:r>
          </w:p>
        </w:tc>
        <w:tc>
          <w:tcPr>
            <w:tcW w:w="627" w:type="dxa"/>
            <w:shd w:val="clear" w:color="auto" w:fill="auto"/>
          </w:tcPr>
          <w:p w14:paraId="240DE2AB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默认状态</w:t>
            </w:r>
          </w:p>
        </w:tc>
        <w:tc>
          <w:tcPr>
            <w:tcW w:w="702" w:type="dxa"/>
            <w:shd w:val="clear" w:color="auto" w:fill="auto"/>
          </w:tcPr>
          <w:p w14:paraId="43BD7B4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可选项</w:t>
            </w:r>
          </w:p>
        </w:tc>
        <w:tc>
          <w:tcPr>
            <w:tcW w:w="612" w:type="dxa"/>
            <w:shd w:val="clear" w:color="auto" w:fill="auto"/>
          </w:tcPr>
          <w:p w14:paraId="57306096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交互事件</w:t>
            </w:r>
          </w:p>
        </w:tc>
        <w:tc>
          <w:tcPr>
            <w:tcW w:w="1330" w:type="dxa"/>
            <w:shd w:val="clear" w:color="auto" w:fill="auto"/>
          </w:tcPr>
          <w:p w14:paraId="75F640FE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交互效果</w:t>
            </w:r>
          </w:p>
        </w:tc>
        <w:tc>
          <w:tcPr>
            <w:tcW w:w="611" w:type="dxa"/>
            <w:shd w:val="clear" w:color="auto" w:fill="auto"/>
          </w:tcPr>
          <w:p w14:paraId="03283CB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性能要求</w:t>
            </w:r>
          </w:p>
        </w:tc>
      </w:tr>
      <w:tr w:rsidR="00335A29" w14:paraId="2F04BB1F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17B6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提示升级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7E95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弹出框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FC76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提示文字：</w:t>
            </w:r>
          </w:p>
          <w:p w14:paraId="2D50E28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发现有新版本更新，请下载最新版本。</w:t>
            </w:r>
          </w:p>
          <w:p w14:paraId="130F2C6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78A0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78FEE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95F5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1AC007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bookmarkStart w:id="53" w:name="OLE_LINK2"/>
            <w:r>
              <w:rPr>
                <w:rFonts w:ascii="微软雅黑" w:eastAsia="微软雅黑" w:hAnsi="微软雅黑" w:cs="微软雅黑" w:hint="eastAsia"/>
              </w:rPr>
              <w:t>1.点击确定后IOS跳转APPSTORE；安卓跳转到官方下载页。</w:t>
            </w:r>
          </w:p>
          <w:bookmarkEnd w:id="53"/>
          <w:p w14:paraId="1345B45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2.点击取消关闭弹出框</w:t>
            </w:r>
          </w:p>
          <w:p w14:paraId="7423774A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A4595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  <w:tr w:rsidR="00335A29" w14:paraId="28780AE3" w14:textId="77777777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B5D8A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强制升级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9069B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弹出框</w:t>
            </w:r>
          </w:p>
        </w:tc>
        <w:tc>
          <w:tcPr>
            <w:tcW w:w="3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3C773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提示文字：</w:t>
            </w:r>
          </w:p>
          <w:p w14:paraId="5477754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当前版本已无法为您服务，请下载最新版本。</w:t>
            </w:r>
          </w:p>
          <w:p w14:paraId="05DBBB61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038C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7E06A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1F388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89175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1.点击确定后IOS跳转APPSTORE；安卓跳转到官方下载页。</w:t>
            </w:r>
          </w:p>
        </w:tc>
        <w:tc>
          <w:tcPr>
            <w:tcW w:w="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710275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20466BC7" w14:textId="77777777" w:rsidR="00335A29" w:rsidRDefault="00335A29">
      <w:pPr>
        <w:rPr>
          <w:rFonts w:ascii="微软雅黑" w:eastAsia="微软雅黑" w:hAnsi="微软雅黑" w:cs="微软雅黑"/>
        </w:rPr>
      </w:pPr>
    </w:p>
    <w:p w14:paraId="48A16571" w14:textId="77777777" w:rsidR="00335A29" w:rsidRDefault="00E24D0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数据内容规范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6"/>
        <w:gridCol w:w="876"/>
        <w:gridCol w:w="765"/>
        <w:gridCol w:w="1196"/>
        <w:gridCol w:w="1196"/>
        <w:gridCol w:w="645"/>
        <w:gridCol w:w="566"/>
        <w:gridCol w:w="1313"/>
        <w:gridCol w:w="1095"/>
      </w:tblGrid>
      <w:tr w:rsidR="00335A29" w14:paraId="7376D9B1" w14:textId="77777777">
        <w:tc>
          <w:tcPr>
            <w:tcW w:w="876" w:type="dxa"/>
            <w:shd w:val="clear" w:color="auto" w:fill="auto"/>
          </w:tcPr>
          <w:p w14:paraId="72BD8A1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字段名称</w:t>
            </w:r>
          </w:p>
        </w:tc>
        <w:tc>
          <w:tcPr>
            <w:tcW w:w="876" w:type="dxa"/>
            <w:shd w:val="clear" w:color="auto" w:fill="auto"/>
          </w:tcPr>
          <w:p w14:paraId="6C66D590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字段类型</w:t>
            </w:r>
          </w:p>
        </w:tc>
        <w:tc>
          <w:tcPr>
            <w:tcW w:w="765" w:type="dxa"/>
            <w:shd w:val="clear" w:color="auto" w:fill="auto"/>
          </w:tcPr>
          <w:p w14:paraId="401BED6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单位</w:t>
            </w:r>
          </w:p>
        </w:tc>
        <w:tc>
          <w:tcPr>
            <w:tcW w:w="1196" w:type="dxa"/>
          </w:tcPr>
          <w:p w14:paraId="0A7028AC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精度</w:t>
            </w:r>
          </w:p>
        </w:tc>
        <w:tc>
          <w:tcPr>
            <w:tcW w:w="1196" w:type="dxa"/>
            <w:shd w:val="clear" w:color="auto" w:fill="auto"/>
          </w:tcPr>
          <w:p w14:paraId="0BD4F932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空表示</w:t>
            </w:r>
          </w:p>
        </w:tc>
        <w:tc>
          <w:tcPr>
            <w:tcW w:w="645" w:type="dxa"/>
            <w:shd w:val="clear" w:color="auto" w:fill="auto"/>
          </w:tcPr>
          <w:p w14:paraId="0468BB2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排序</w:t>
            </w:r>
          </w:p>
        </w:tc>
        <w:tc>
          <w:tcPr>
            <w:tcW w:w="566" w:type="dxa"/>
            <w:shd w:val="clear" w:color="auto" w:fill="auto"/>
          </w:tcPr>
          <w:p w14:paraId="40E14FD1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对齐</w:t>
            </w:r>
          </w:p>
        </w:tc>
        <w:tc>
          <w:tcPr>
            <w:tcW w:w="1313" w:type="dxa"/>
            <w:shd w:val="clear" w:color="auto" w:fill="auto"/>
          </w:tcPr>
          <w:p w14:paraId="1EBFCDAF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取值逻辑</w:t>
            </w:r>
          </w:p>
        </w:tc>
        <w:tc>
          <w:tcPr>
            <w:tcW w:w="1095" w:type="dxa"/>
            <w:shd w:val="clear" w:color="auto" w:fill="auto"/>
          </w:tcPr>
          <w:p w14:paraId="3F42745D" w14:textId="77777777" w:rsidR="00335A29" w:rsidRDefault="00E24D0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备注</w:t>
            </w:r>
          </w:p>
        </w:tc>
      </w:tr>
      <w:tr w:rsidR="00335A29" w14:paraId="3F3C7704" w14:textId="77777777"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A473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A3896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989C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7E62B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5ED1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573A8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02C7E0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ACB89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EF8D3" w14:textId="77777777" w:rsidR="00335A29" w:rsidRDefault="00335A29">
            <w:pPr>
              <w:rPr>
                <w:rFonts w:ascii="微软雅黑" w:eastAsia="微软雅黑" w:hAnsi="微软雅黑" w:cs="微软雅黑"/>
              </w:rPr>
            </w:pPr>
          </w:p>
        </w:tc>
      </w:tr>
    </w:tbl>
    <w:p w14:paraId="0DAEAF6C" w14:textId="77777777" w:rsidR="00335A29" w:rsidRDefault="00E24D04" w:rsidP="00BC0C74">
      <w:pPr>
        <w:pStyle w:val="5"/>
        <w:numPr>
          <w:ilvl w:val="4"/>
          <w:numId w:val="0"/>
        </w:numPr>
        <w:tabs>
          <w:tab w:val="left" w:pos="1008"/>
        </w:tabs>
        <w:adjustRightInd w:val="0"/>
        <w:snapToGrid w:val="0"/>
        <w:spacing w:before="240" w:after="0" w:line="360" w:lineRule="atLeast"/>
        <w:ind w:leftChars="200" w:left="1428" w:hanging="1008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错误处理</w:t>
      </w:r>
    </w:p>
    <w:p w14:paraId="018C715E" w14:textId="77777777" w:rsidR="00335A29" w:rsidRDefault="00E24D04">
      <w:pPr>
        <w:widowControl/>
        <w:ind w:left="36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</w:rPr>
        <w:t>若接口调用失败、参数超出范围等无法跳转到后续页，则弹出框提示“网络错误请稍后再试”</w:t>
      </w:r>
    </w:p>
    <w:p w14:paraId="03E5E04B" w14:textId="77777777" w:rsidR="00335A29" w:rsidRDefault="00335A29">
      <w:pPr>
        <w:widowControl/>
        <w:ind w:left="360"/>
        <w:jc w:val="left"/>
        <w:rPr>
          <w:rFonts w:ascii="微软雅黑" w:eastAsia="微软雅黑" w:hAnsi="微软雅黑" w:cs="微软雅黑"/>
        </w:rPr>
      </w:pPr>
    </w:p>
    <w:p w14:paraId="24DA591E" w14:textId="77777777" w:rsidR="00335A29" w:rsidRDefault="00335A29">
      <w:pPr>
        <w:rPr>
          <w:rFonts w:ascii="微软雅黑" w:eastAsia="微软雅黑" w:hAnsi="微软雅黑" w:cs="微软雅黑"/>
        </w:rPr>
      </w:pPr>
      <w:bookmarkStart w:id="54" w:name="_Toc450725416"/>
    </w:p>
    <w:p w14:paraId="679997E4" w14:textId="77777777" w:rsidR="00335A29" w:rsidRDefault="00335A29">
      <w:pPr>
        <w:rPr>
          <w:rFonts w:ascii="微软雅黑" w:eastAsia="微软雅黑" w:hAnsi="微软雅黑" w:cs="微软雅黑"/>
        </w:rPr>
      </w:pPr>
    </w:p>
    <w:p w14:paraId="0A64E507" w14:textId="77777777" w:rsidR="00335A29" w:rsidRDefault="00335A29">
      <w:pPr>
        <w:rPr>
          <w:rFonts w:ascii="微软雅黑" w:eastAsia="微软雅黑" w:hAnsi="微软雅黑" w:cs="微软雅黑"/>
        </w:rPr>
      </w:pPr>
    </w:p>
    <w:p w14:paraId="5BB2FB95" w14:textId="77777777" w:rsidR="00335A29" w:rsidRDefault="00335A29">
      <w:pPr>
        <w:rPr>
          <w:rFonts w:ascii="微软雅黑" w:eastAsia="微软雅黑" w:hAnsi="微软雅黑" w:cs="微软雅黑"/>
        </w:rPr>
      </w:pPr>
    </w:p>
    <w:p w14:paraId="7C6A6C40" w14:textId="77777777" w:rsidR="00335A29" w:rsidRDefault="00E24D04">
      <w:pPr>
        <w:pStyle w:val="3"/>
        <w:widowControl/>
        <w:numPr>
          <w:ilvl w:val="1"/>
          <w:numId w:val="1"/>
        </w:numPr>
        <w:tabs>
          <w:tab w:val="left" w:pos="420"/>
        </w:tabs>
        <w:spacing w:line="0" w:lineRule="atLeast"/>
        <w:ind w:left="420"/>
        <w:jc w:val="left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 w:hint="eastAsia"/>
          <w:sz w:val="28"/>
        </w:rPr>
        <w:t>后台功能描述</w:t>
      </w:r>
      <w:bookmarkEnd w:id="54"/>
    </w:p>
    <w:p w14:paraId="19C7CD63" w14:textId="77777777" w:rsidR="00335A29" w:rsidRDefault="00E24D04">
      <w:pPr>
        <w:pStyle w:val="4"/>
        <w:numPr>
          <w:ilvl w:val="0"/>
          <w:numId w:val="27"/>
        </w:numPr>
        <w:ind w:left="845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数据迁移</w:t>
      </w:r>
    </w:p>
    <w:p w14:paraId="211F0571" w14:textId="77777777" w:rsidR="00335A29" w:rsidRDefault="00E24D04">
      <w:pPr>
        <w:pStyle w:val="5"/>
        <w:numPr>
          <w:ilvl w:val="0"/>
          <w:numId w:val="28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1265"/>
        <w:rPr>
          <w:rFonts w:ascii="微软雅黑" w:eastAsia="微软雅黑" w:hAnsi="微软雅黑" w:cs="微软雅黑"/>
        </w:rPr>
      </w:pPr>
      <w:bookmarkStart w:id="55" w:name="OLE_LINK7"/>
      <w:r>
        <w:rPr>
          <w:rFonts w:ascii="微软雅黑" w:eastAsia="微软雅黑" w:hAnsi="微软雅黑" w:cs="微软雅黑" w:hint="eastAsia"/>
        </w:rPr>
        <w:t>用户数据</w:t>
      </w:r>
    </w:p>
    <w:bookmarkEnd w:id="55"/>
    <w:p w14:paraId="3E20758D" w14:textId="77777777" w:rsidR="00335A29" w:rsidRDefault="00335A29">
      <w:pPr>
        <w:rPr>
          <w:rFonts w:ascii="微软雅黑" w:eastAsia="微软雅黑" w:hAnsi="微软雅黑" w:cs="微软雅黑"/>
        </w:rPr>
      </w:pPr>
    </w:p>
    <w:p w14:paraId="7E4A7038" w14:textId="77777777" w:rsidR="00335A29" w:rsidRDefault="00E24D04">
      <w:pPr>
        <w:pStyle w:val="5"/>
        <w:numPr>
          <w:ilvl w:val="0"/>
          <w:numId w:val="28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126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订单数据</w:t>
      </w:r>
    </w:p>
    <w:p w14:paraId="08C017EC" w14:textId="77777777" w:rsidR="00335A29" w:rsidRDefault="00335A29" w:rsidP="00BC0C74">
      <w:pPr>
        <w:ind w:leftChars="500" w:left="1050"/>
        <w:rPr>
          <w:rFonts w:ascii="微软雅黑" w:eastAsia="微软雅黑" w:hAnsi="微软雅黑" w:cs="微软雅黑"/>
        </w:rPr>
      </w:pPr>
    </w:p>
    <w:p w14:paraId="4C626AB6" w14:textId="77777777" w:rsidR="00335A29" w:rsidRDefault="00335A29">
      <w:pPr>
        <w:rPr>
          <w:rFonts w:ascii="微软雅黑" w:eastAsia="微软雅黑" w:hAnsi="微软雅黑" w:cs="微软雅黑"/>
        </w:rPr>
      </w:pPr>
    </w:p>
    <w:p w14:paraId="76A4A7DF" w14:textId="77777777" w:rsidR="00335A29" w:rsidRDefault="00E24D04">
      <w:pPr>
        <w:pStyle w:val="4"/>
        <w:numPr>
          <w:ilvl w:val="0"/>
          <w:numId w:val="27"/>
        </w:numPr>
        <w:ind w:left="845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管理后台</w:t>
      </w:r>
    </w:p>
    <w:p w14:paraId="25C91B7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bookmarkStart w:id="56" w:name="OLE_LINK4"/>
      <w:r>
        <w:rPr>
          <w:rFonts w:ascii="微软雅黑" w:eastAsia="微软雅黑" w:hAnsi="微软雅黑" w:cs="微软雅黑" w:hint="eastAsia"/>
        </w:rPr>
        <w:t>暂无</w:t>
      </w:r>
    </w:p>
    <w:bookmarkEnd w:id="56"/>
    <w:p w14:paraId="2F2F44AD" w14:textId="77777777" w:rsidR="00335A29" w:rsidRDefault="00E24D04">
      <w:pPr>
        <w:pStyle w:val="4"/>
        <w:numPr>
          <w:ilvl w:val="0"/>
          <w:numId w:val="27"/>
        </w:numPr>
        <w:ind w:left="845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埋点需求</w:t>
      </w:r>
    </w:p>
    <w:p w14:paraId="436A6D46" w14:textId="77777777" w:rsidR="00335A29" w:rsidRDefault="00E24D04">
      <w:pPr>
        <w:pStyle w:val="5"/>
        <w:numPr>
          <w:ilvl w:val="0"/>
          <w:numId w:val="29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1265"/>
        <w:rPr>
          <w:rFonts w:ascii="微软雅黑" w:eastAsia="微软雅黑" w:hAnsi="微软雅黑" w:cs="微软雅黑"/>
        </w:rPr>
      </w:pPr>
      <w:bookmarkStart w:id="57" w:name="OLE_LINK6"/>
      <w:r>
        <w:rPr>
          <w:rFonts w:ascii="微软雅黑" w:eastAsia="微软雅黑" w:hAnsi="微软雅黑" w:cs="微软雅黑" w:hint="eastAsia"/>
        </w:rPr>
        <w:t>埋点页面</w:t>
      </w:r>
    </w:p>
    <w:p w14:paraId="64EEFAC2" w14:textId="77777777" w:rsidR="00335A29" w:rsidRDefault="00335A29" w:rsidP="00BC0C74">
      <w:pPr>
        <w:ind w:leftChars="500" w:left="1050"/>
        <w:rPr>
          <w:rFonts w:ascii="微软雅黑" w:eastAsia="微软雅黑" w:hAnsi="微软雅黑" w:cs="微软雅黑"/>
        </w:rPr>
      </w:pPr>
      <w:bookmarkStart w:id="58" w:name="OLE_LINK5"/>
      <w:bookmarkEnd w:id="57"/>
    </w:p>
    <w:p w14:paraId="3F16C6A2" w14:textId="77777777" w:rsidR="00335A29" w:rsidRDefault="00E24D04" w:rsidP="00BC0C74">
      <w:pPr>
        <w:ind w:leftChars="500" w:left="1050"/>
        <w:rPr>
          <w:rFonts w:ascii="微软雅黑" w:eastAsia="微软雅黑" w:hAnsi="微软雅黑" w:cs="微软雅黑"/>
          <w:sz w:val="28"/>
          <w:szCs w:val="28"/>
        </w:rPr>
      </w:pPr>
      <w:bookmarkStart w:id="59" w:name="OLE_LINK8"/>
      <w:r>
        <w:rPr>
          <w:rFonts w:ascii="微软雅黑" w:eastAsia="微软雅黑" w:hAnsi="微软雅黑" w:cs="微软雅黑" w:hint="eastAsia"/>
        </w:rPr>
        <w:t>暂无</w:t>
      </w:r>
    </w:p>
    <w:bookmarkEnd w:id="58"/>
    <w:bookmarkEnd w:id="59"/>
    <w:p w14:paraId="67CF0CBE" w14:textId="77777777" w:rsidR="00335A29" w:rsidRDefault="00E24D04">
      <w:pPr>
        <w:pStyle w:val="5"/>
        <w:numPr>
          <w:ilvl w:val="0"/>
          <w:numId w:val="29"/>
        </w:numPr>
        <w:tabs>
          <w:tab w:val="left" w:pos="1008"/>
        </w:tabs>
        <w:adjustRightInd w:val="0"/>
        <w:snapToGrid w:val="0"/>
        <w:spacing w:before="240" w:after="0" w:line="360" w:lineRule="atLeast"/>
        <w:ind w:left="126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埋点控件</w:t>
      </w:r>
    </w:p>
    <w:p w14:paraId="0D28B157" w14:textId="77777777" w:rsidR="00335A29" w:rsidRDefault="00335A29" w:rsidP="00BC0C74">
      <w:pPr>
        <w:ind w:leftChars="500" w:left="1050"/>
        <w:rPr>
          <w:rFonts w:ascii="微软雅黑" w:eastAsia="微软雅黑" w:hAnsi="微软雅黑" w:cs="微软雅黑"/>
        </w:rPr>
      </w:pPr>
    </w:p>
    <w:p w14:paraId="6D2801B0" w14:textId="77777777" w:rsidR="00335A29" w:rsidRDefault="00E24D04" w:rsidP="00BC0C74">
      <w:pPr>
        <w:ind w:leftChars="500" w:left="105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暂无</w:t>
      </w:r>
    </w:p>
    <w:p w14:paraId="32D5A7C9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60" w:name="_Toc450725417"/>
      <w:bookmarkStart w:id="61" w:name="_Toc198698480"/>
      <w:bookmarkStart w:id="62" w:name="_Toc214090455"/>
      <w:bookmarkStart w:id="63" w:name="_Toc197342386"/>
      <w:bookmarkStart w:id="64" w:name="_Toc346047736"/>
      <w:bookmarkEnd w:id="22"/>
      <w:r>
        <w:rPr>
          <w:rFonts w:ascii="微软雅黑" w:eastAsia="微软雅黑" w:hAnsi="微软雅黑" w:cs="微软雅黑" w:hint="eastAsia"/>
        </w:rPr>
        <w:lastRenderedPageBreak/>
        <w:t>产品非功能/内容需求</w:t>
      </w:r>
      <w:bookmarkEnd w:id="60"/>
    </w:p>
    <w:p w14:paraId="4992A4C2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65" w:name="_Toc450725418"/>
      <w:bookmarkStart w:id="66" w:name="_Toc333308329"/>
      <w:bookmarkEnd w:id="61"/>
      <w:bookmarkEnd w:id="62"/>
      <w:bookmarkEnd w:id="63"/>
      <w:bookmarkEnd w:id="64"/>
      <w:r>
        <w:rPr>
          <w:rFonts w:ascii="微软雅黑" w:eastAsia="微软雅黑" w:hAnsi="微软雅黑" w:cs="微软雅黑" w:hint="eastAsia"/>
          <w:sz w:val="28"/>
        </w:rPr>
        <w:t>财务需求</w:t>
      </w:r>
      <w:bookmarkEnd w:id="65"/>
      <w:bookmarkEnd w:id="66"/>
    </w:p>
    <w:p w14:paraId="19C77F0B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14:paraId="1561974D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67" w:name="_Toc450725419"/>
      <w:bookmarkStart w:id="68" w:name="_Toc333308330"/>
      <w:r>
        <w:rPr>
          <w:rFonts w:ascii="微软雅黑" w:eastAsia="微软雅黑" w:hAnsi="微软雅黑" w:cs="微软雅黑" w:hint="eastAsia"/>
          <w:sz w:val="28"/>
        </w:rPr>
        <w:t>商业数据分析需求</w:t>
      </w:r>
      <w:bookmarkEnd w:id="67"/>
      <w:bookmarkEnd w:id="68"/>
    </w:p>
    <w:p w14:paraId="5BF61154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14:paraId="0A03B1BD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69" w:name="_Toc450725420"/>
      <w:bookmarkStart w:id="70" w:name="_Toc333308331"/>
      <w:r>
        <w:rPr>
          <w:rFonts w:ascii="微软雅黑" w:eastAsia="微软雅黑" w:hAnsi="微软雅黑" w:cs="微软雅黑" w:hint="eastAsia"/>
          <w:sz w:val="28"/>
        </w:rPr>
        <w:t>性能需求</w:t>
      </w:r>
      <w:bookmarkEnd w:id="69"/>
      <w:bookmarkEnd w:id="70"/>
    </w:p>
    <w:p w14:paraId="4AC65A8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页面及接口最大支持同时并联数100（以后有产品抢购和秒杀，需要进一步提升性能）</w:t>
      </w:r>
    </w:p>
    <w:p w14:paraId="368CCA9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手机内存消耗在200MB以下，主流手机要求不崩溃、不卡死</w:t>
      </w:r>
    </w:p>
    <w:p w14:paraId="52449D87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71" w:name="_Toc450725421"/>
      <w:bookmarkStart w:id="72" w:name="_Toc333308332"/>
      <w:r>
        <w:rPr>
          <w:rFonts w:ascii="微软雅黑" w:eastAsia="微软雅黑" w:hAnsi="微软雅黑" w:cs="微软雅黑" w:hint="eastAsia"/>
        </w:rPr>
        <w:t>产品风险</w:t>
      </w:r>
      <w:bookmarkEnd w:id="71"/>
      <w:bookmarkEnd w:id="72"/>
    </w:p>
    <w:p w14:paraId="2D5C375C" w14:textId="77777777" w:rsidR="00335A29" w:rsidRDefault="00E24D04">
      <w:pPr>
        <w:pStyle w:val="3"/>
        <w:numPr>
          <w:ilvl w:val="0"/>
          <w:numId w:val="31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73" w:name="_Toc333308333"/>
      <w:bookmarkStart w:id="74" w:name="_Toc450725422"/>
      <w:bookmarkStart w:id="75" w:name="_Toc200284721"/>
      <w:r>
        <w:rPr>
          <w:rFonts w:ascii="微软雅黑" w:eastAsia="微软雅黑" w:hAnsi="微软雅黑" w:cs="微软雅黑" w:hint="eastAsia"/>
          <w:sz w:val="28"/>
        </w:rPr>
        <w:t>政策风险</w:t>
      </w:r>
      <w:bookmarkEnd w:id="73"/>
      <w:bookmarkEnd w:id="74"/>
    </w:p>
    <w:p w14:paraId="45C48CCD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205A8026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4AF2E5F4" w14:textId="77777777" w:rsidR="00335A29" w:rsidRDefault="00E24D04">
      <w:pPr>
        <w:pStyle w:val="3"/>
        <w:numPr>
          <w:ilvl w:val="0"/>
          <w:numId w:val="31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76" w:name="_Toc450725423"/>
      <w:bookmarkStart w:id="77" w:name="_Toc333308334"/>
      <w:r>
        <w:rPr>
          <w:rFonts w:ascii="微软雅黑" w:eastAsia="微软雅黑" w:hAnsi="微软雅黑" w:cs="微软雅黑" w:hint="eastAsia"/>
          <w:sz w:val="28"/>
        </w:rPr>
        <w:t>合规风险</w:t>
      </w:r>
      <w:bookmarkEnd w:id="75"/>
      <w:bookmarkEnd w:id="76"/>
      <w:bookmarkEnd w:id="77"/>
    </w:p>
    <w:p w14:paraId="636CABAA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14:paraId="5B02736B" w14:textId="77777777" w:rsidR="00335A29" w:rsidRDefault="00E24D04">
      <w:pPr>
        <w:pStyle w:val="3"/>
        <w:numPr>
          <w:ilvl w:val="0"/>
          <w:numId w:val="31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78" w:name="_Toc450725424"/>
      <w:r>
        <w:rPr>
          <w:rFonts w:ascii="微软雅黑" w:eastAsia="微软雅黑" w:hAnsi="微软雅黑" w:cs="微软雅黑" w:hint="eastAsia"/>
          <w:sz w:val="28"/>
        </w:rPr>
        <w:t>结算评估</w:t>
      </w:r>
      <w:bookmarkEnd w:id="78"/>
    </w:p>
    <w:p w14:paraId="0812C7D6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</w:t>
      </w:r>
    </w:p>
    <w:p w14:paraId="538908CD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79" w:name="_Toc450725425"/>
      <w:bookmarkStart w:id="80" w:name="_Toc333308335"/>
      <w:r>
        <w:rPr>
          <w:rFonts w:ascii="微软雅黑" w:eastAsia="微软雅黑" w:hAnsi="微软雅黑" w:cs="微软雅黑" w:hint="eastAsia"/>
          <w:sz w:val="28"/>
        </w:rPr>
        <w:t>架构评估</w:t>
      </w:r>
      <w:bookmarkEnd w:id="79"/>
      <w:bookmarkEnd w:id="80"/>
    </w:p>
    <w:p w14:paraId="4B2372D2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请架构组评估</w:t>
      </w:r>
    </w:p>
    <w:p w14:paraId="29F8ADAB" w14:textId="77777777" w:rsidR="00335A29" w:rsidRDefault="00335A29">
      <w:pPr>
        <w:rPr>
          <w:rFonts w:ascii="微软雅黑" w:eastAsia="微软雅黑" w:hAnsi="微软雅黑" w:cs="微软雅黑"/>
        </w:rPr>
      </w:pPr>
    </w:p>
    <w:p w14:paraId="442B489F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81" w:name="_Toc333308336"/>
      <w:bookmarkStart w:id="82" w:name="_Toc450725426"/>
      <w:r>
        <w:rPr>
          <w:rFonts w:ascii="微软雅黑" w:eastAsia="微软雅黑" w:hAnsi="微软雅黑" w:cs="微软雅黑" w:hint="eastAsia"/>
          <w:sz w:val="28"/>
        </w:rPr>
        <w:lastRenderedPageBreak/>
        <w:t>安全风险</w:t>
      </w:r>
      <w:bookmarkEnd w:id="81"/>
      <w:bookmarkEnd w:id="82"/>
    </w:p>
    <w:p w14:paraId="4B8DCAE3" w14:textId="77777777" w:rsidR="00335A29" w:rsidRDefault="00E24D04">
      <w:pPr>
        <w:numPr>
          <w:ilvl w:val="0"/>
          <w:numId w:val="3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接口需要防刷机制，若不绑定手机相关信息有被模拟器攻击的可能性</w:t>
      </w:r>
    </w:p>
    <w:p w14:paraId="19AD391D" w14:textId="77777777" w:rsidR="00335A29" w:rsidRDefault="00E24D04">
      <w:pPr>
        <w:numPr>
          <w:ilvl w:val="0"/>
          <w:numId w:val="32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系统数字键盘，对于金融级的软件，安全度较低</w:t>
      </w:r>
    </w:p>
    <w:p w14:paraId="2574CE6D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83" w:name="_Toc450725427"/>
      <w:r>
        <w:rPr>
          <w:rFonts w:ascii="微软雅黑" w:eastAsia="微软雅黑" w:hAnsi="微软雅黑" w:cs="微软雅黑" w:hint="eastAsia"/>
          <w:sz w:val="28"/>
        </w:rPr>
        <w:t>安全开发风险</w:t>
      </w:r>
      <w:bookmarkEnd w:id="83"/>
    </w:p>
    <w:p w14:paraId="0D1FEA9E" w14:textId="77777777" w:rsidR="00335A29" w:rsidRDefault="00E24D04" w:rsidP="00BC0C74">
      <w:pPr>
        <w:ind w:leftChars="200"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请架构组评估。</w:t>
      </w:r>
    </w:p>
    <w:p w14:paraId="1C7859A9" w14:textId="77777777" w:rsidR="00335A29" w:rsidRDefault="00E24D04">
      <w:pPr>
        <w:pStyle w:val="3"/>
        <w:numPr>
          <w:ilvl w:val="0"/>
          <w:numId w:val="30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84" w:name="_Toc333308337"/>
      <w:bookmarkStart w:id="85" w:name="_Toc450725428"/>
      <w:bookmarkStart w:id="86" w:name="_Toc200284729"/>
      <w:r>
        <w:rPr>
          <w:rFonts w:ascii="微软雅黑" w:eastAsia="微软雅黑" w:hAnsi="微软雅黑" w:cs="微软雅黑" w:hint="eastAsia"/>
          <w:sz w:val="28"/>
        </w:rPr>
        <w:t>其他风险</w:t>
      </w:r>
      <w:bookmarkEnd w:id="84"/>
      <w:bookmarkEnd w:id="85"/>
      <w:bookmarkEnd w:id="86"/>
    </w:p>
    <w:p w14:paraId="50146CF4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3AA4AE33" w14:textId="77777777" w:rsidR="00335A29" w:rsidRDefault="00335A29">
      <w:pPr>
        <w:rPr>
          <w:rFonts w:ascii="微软雅黑" w:eastAsia="微软雅黑" w:hAnsi="微软雅黑" w:cs="微软雅黑"/>
        </w:rPr>
      </w:pPr>
    </w:p>
    <w:p w14:paraId="5ABBA109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87" w:name="_Toc333308338"/>
      <w:bookmarkStart w:id="88" w:name="_Toc450725429"/>
      <w:r>
        <w:rPr>
          <w:rFonts w:ascii="微软雅黑" w:eastAsia="微软雅黑" w:hAnsi="微软雅黑" w:cs="微软雅黑" w:hint="eastAsia"/>
        </w:rPr>
        <w:t>上线需求</w:t>
      </w:r>
      <w:bookmarkEnd w:id="87"/>
      <w:bookmarkEnd w:id="88"/>
    </w:p>
    <w:p w14:paraId="6B1DAD2F" w14:textId="77777777" w:rsidR="00335A29" w:rsidRDefault="00E24D04">
      <w:pPr>
        <w:pStyle w:val="3"/>
        <w:numPr>
          <w:ilvl w:val="0"/>
          <w:numId w:val="33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89" w:name="_Toc333308339"/>
      <w:bookmarkStart w:id="90" w:name="_Toc450725430"/>
      <w:r>
        <w:rPr>
          <w:rFonts w:ascii="微软雅黑" w:eastAsia="微软雅黑" w:hAnsi="微软雅黑" w:cs="微软雅黑" w:hint="eastAsia"/>
          <w:sz w:val="28"/>
        </w:rPr>
        <w:t>试运行计划</w:t>
      </w:r>
      <w:bookmarkEnd w:id="89"/>
      <w:bookmarkEnd w:id="90"/>
    </w:p>
    <w:p w14:paraId="6C89D8E3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7F525D32" w14:textId="77777777" w:rsidR="00335A29" w:rsidRDefault="00335A29" w:rsidP="00BC0C74">
      <w:pPr>
        <w:ind w:leftChars="200" w:left="420"/>
        <w:rPr>
          <w:rFonts w:ascii="微软雅黑" w:eastAsia="微软雅黑" w:hAnsi="微软雅黑" w:cs="微软雅黑"/>
        </w:rPr>
      </w:pPr>
    </w:p>
    <w:p w14:paraId="15CE3430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91" w:name="_Toc333308340"/>
      <w:bookmarkStart w:id="92" w:name="_Toc450725431"/>
      <w:r>
        <w:rPr>
          <w:rFonts w:ascii="微软雅黑" w:eastAsia="微软雅黑" w:hAnsi="微软雅黑" w:cs="微软雅黑" w:hint="eastAsia"/>
        </w:rPr>
        <w:t>评价标准报表需求</w:t>
      </w:r>
      <w:bookmarkEnd w:id="91"/>
      <w:bookmarkEnd w:id="92"/>
    </w:p>
    <w:p w14:paraId="22B4D401" w14:textId="77777777" w:rsidR="00335A29" w:rsidRDefault="00E24D04">
      <w:pPr>
        <w:pStyle w:val="3"/>
        <w:numPr>
          <w:ilvl w:val="0"/>
          <w:numId w:val="34"/>
        </w:numPr>
        <w:spacing w:line="0" w:lineRule="atLeast"/>
        <w:ind w:left="845"/>
        <w:rPr>
          <w:rFonts w:ascii="微软雅黑" w:eastAsia="微软雅黑" w:hAnsi="微软雅黑" w:cs="微软雅黑"/>
          <w:sz w:val="28"/>
        </w:rPr>
      </w:pPr>
      <w:bookmarkStart w:id="93" w:name="_Toc450725432"/>
      <w:bookmarkStart w:id="94" w:name="_Toc333308341"/>
      <w:r>
        <w:rPr>
          <w:rFonts w:ascii="微软雅黑" w:eastAsia="微软雅黑" w:hAnsi="微软雅黑" w:cs="微软雅黑" w:hint="eastAsia"/>
          <w:sz w:val="28"/>
        </w:rPr>
        <w:t>产品指标类报表</w:t>
      </w:r>
      <w:bookmarkEnd w:id="93"/>
      <w:bookmarkEnd w:id="94"/>
    </w:p>
    <w:tbl>
      <w:tblPr>
        <w:tblW w:w="84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C0C0C0"/>
          <w:insideV w:val="single" w:sz="2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4115"/>
        <w:gridCol w:w="2016"/>
        <w:gridCol w:w="974"/>
      </w:tblGrid>
      <w:tr w:rsidR="00335A29" w14:paraId="16707BCB" w14:textId="77777777">
        <w:tc>
          <w:tcPr>
            <w:tcW w:w="1315" w:type="dxa"/>
            <w:tcBorders>
              <w:top w:val="single" w:sz="12" w:space="0" w:color="auto"/>
              <w:bottom w:val="single" w:sz="2" w:space="0" w:color="C0C0C0"/>
            </w:tcBorders>
            <w:shd w:val="pct10" w:color="auto" w:fill="auto"/>
            <w:vAlign w:val="center"/>
          </w:tcPr>
          <w:p w14:paraId="0E35F78B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指标</w:t>
            </w:r>
          </w:p>
        </w:tc>
        <w:tc>
          <w:tcPr>
            <w:tcW w:w="4115" w:type="dxa"/>
            <w:tcBorders>
              <w:top w:val="single" w:sz="12" w:space="0" w:color="auto"/>
              <w:bottom w:val="single" w:sz="2" w:space="0" w:color="C0C0C0"/>
            </w:tcBorders>
            <w:shd w:val="pct10" w:color="auto" w:fill="auto"/>
            <w:vAlign w:val="center"/>
          </w:tcPr>
          <w:p w14:paraId="4766466B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详细描述</w:t>
            </w:r>
          </w:p>
        </w:tc>
        <w:tc>
          <w:tcPr>
            <w:tcW w:w="2016" w:type="dxa"/>
            <w:tcBorders>
              <w:top w:val="single" w:sz="12" w:space="0" w:color="auto"/>
              <w:bottom w:val="single" w:sz="2" w:space="0" w:color="C0C0C0"/>
            </w:tcBorders>
            <w:shd w:val="pct10" w:color="auto" w:fill="auto"/>
            <w:vAlign w:val="center"/>
          </w:tcPr>
          <w:p w14:paraId="39A8562E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报告频度</w:t>
            </w:r>
          </w:p>
        </w:tc>
        <w:tc>
          <w:tcPr>
            <w:tcW w:w="974" w:type="dxa"/>
            <w:tcBorders>
              <w:top w:val="single" w:sz="12" w:space="0" w:color="auto"/>
              <w:bottom w:val="single" w:sz="2" w:space="0" w:color="C0C0C0"/>
            </w:tcBorders>
            <w:shd w:val="pct10" w:color="auto" w:fill="auto"/>
            <w:vAlign w:val="center"/>
          </w:tcPr>
          <w:p w14:paraId="09FEFE5A" w14:textId="77777777" w:rsidR="00335A29" w:rsidRDefault="00E24D04">
            <w:pPr>
              <w:jc w:val="center"/>
              <w:rPr>
                <w:rFonts w:ascii="微软雅黑" w:eastAsia="微软雅黑" w:hAnsi="微软雅黑" w:cs="微软雅黑"/>
                <w:b/>
              </w:rPr>
            </w:pPr>
            <w:r>
              <w:rPr>
                <w:rFonts w:ascii="微软雅黑" w:eastAsia="微软雅黑" w:hAnsi="微软雅黑" w:cs="微软雅黑" w:hint="eastAsia"/>
                <w:b/>
              </w:rPr>
              <w:t>备注</w:t>
            </w:r>
          </w:p>
        </w:tc>
      </w:tr>
      <w:tr w:rsidR="00335A29" w14:paraId="6E1F45B8" w14:textId="77777777">
        <w:tc>
          <w:tcPr>
            <w:tcW w:w="1315" w:type="dxa"/>
            <w:tcBorders>
              <w:top w:val="single" w:sz="2" w:space="0" w:color="C0C0C0"/>
              <w:bottom w:val="single" w:sz="2" w:space="0" w:color="C0C0C0"/>
            </w:tcBorders>
          </w:tcPr>
          <w:p w14:paraId="7449DDF4" w14:textId="77777777" w:rsidR="00335A29" w:rsidRDefault="00335A29">
            <w:pPr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4115" w:type="dxa"/>
            <w:tcBorders>
              <w:top w:val="single" w:sz="2" w:space="0" w:color="C0C0C0"/>
              <w:bottom w:val="single" w:sz="2" w:space="0" w:color="C0C0C0"/>
            </w:tcBorders>
          </w:tcPr>
          <w:p w14:paraId="50D4D738" w14:textId="77777777" w:rsidR="00335A29" w:rsidRDefault="00335A29">
            <w:pPr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2016" w:type="dxa"/>
            <w:tcBorders>
              <w:top w:val="single" w:sz="2" w:space="0" w:color="C0C0C0"/>
              <w:bottom w:val="single" w:sz="2" w:space="0" w:color="C0C0C0"/>
            </w:tcBorders>
          </w:tcPr>
          <w:p w14:paraId="105169AC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974" w:type="dxa"/>
            <w:tcBorders>
              <w:top w:val="single" w:sz="2" w:space="0" w:color="C0C0C0"/>
              <w:bottom w:val="single" w:sz="2" w:space="0" w:color="C0C0C0"/>
            </w:tcBorders>
            <w:vAlign w:val="center"/>
          </w:tcPr>
          <w:p w14:paraId="1E4F954C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</w:tr>
      <w:tr w:rsidR="00335A29" w14:paraId="6B1A9A6B" w14:textId="77777777">
        <w:tc>
          <w:tcPr>
            <w:tcW w:w="1315" w:type="dxa"/>
            <w:tcBorders>
              <w:top w:val="single" w:sz="2" w:space="0" w:color="C0C0C0"/>
            </w:tcBorders>
          </w:tcPr>
          <w:p w14:paraId="40C29E21" w14:textId="77777777" w:rsidR="00335A29" w:rsidRDefault="00335A29">
            <w:pPr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4115" w:type="dxa"/>
            <w:tcBorders>
              <w:top w:val="single" w:sz="2" w:space="0" w:color="C0C0C0"/>
            </w:tcBorders>
          </w:tcPr>
          <w:p w14:paraId="05391C40" w14:textId="77777777" w:rsidR="00335A29" w:rsidRDefault="00335A29">
            <w:pPr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2016" w:type="dxa"/>
            <w:tcBorders>
              <w:top w:val="single" w:sz="2" w:space="0" w:color="C0C0C0"/>
            </w:tcBorders>
          </w:tcPr>
          <w:p w14:paraId="7AFD88EE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iCs/>
                <w:szCs w:val="21"/>
              </w:rPr>
            </w:pPr>
          </w:p>
        </w:tc>
        <w:tc>
          <w:tcPr>
            <w:tcW w:w="974" w:type="dxa"/>
            <w:tcBorders>
              <w:top w:val="single" w:sz="2" w:space="0" w:color="C0C0C0"/>
            </w:tcBorders>
            <w:vAlign w:val="center"/>
          </w:tcPr>
          <w:p w14:paraId="6B7B0FD0" w14:textId="77777777" w:rsidR="00335A29" w:rsidRDefault="00335A29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6A2DE73" w14:textId="77777777" w:rsidR="00335A29" w:rsidRDefault="00335A29">
      <w:pPr>
        <w:rPr>
          <w:rFonts w:ascii="微软雅黑" w:eastAsia="微软雅黑" w:hAnsi="微软雅黑" w:cs="微软雅黑"/>
        </w:rPr>
      </w:pPr>
    </w:p>
    <w:p w14:paraId="613CCB0D" w14:textId="77777777" w:rsidR="00335A29" w:rsidRDefault="00E24D04">
      <w:pPr>
        <w:pStyle w:val="2"/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bookmarkStart w:id="95" w:name="_Toc450725433"/>
      <w:r>
        <w:rPr>
          <w:rFonts w:ascii="微软雅黑" w:eastAsia="微软雅黑" w:hAnsi="微软雅黑" w:cs="微软雅黑" w:hint="eastAsia"/>
        </w:rPr>
        <w:t>附件</w:t>
      </w:r>
      <w:bookmarkEnd w:id="95"/>
    </w:p>
    <w:sectPr w:rsidR="00335A29">
      <w:headerReference w:type="default" r:id="rId111"/>
      <w:footerReference w:type="default" r:id="rId112"/>
      <w:pgSz w:w="11906" w:h="16838"/>
      <w:pgMar w:top="1276" w:right="1797" w:bottom="1134" w:left="1797" w:header="851" w:footer="992" w:gutter="0"/>
      <w:cols w:space="425"/>
      <w:docGrid w:type="lines" w:linePitch="6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8551D4" w14:textId="77777777" w:rsidR="008F10EC" w:rsidRDefault="008F10EC">
      <w:pPr>
        <w:spacing w:line="240" w:lineRule="auto"/>
      </w:pPr>
      <w:r>
        <w:separator/>
      </w:r>
    </w:p>
  </w:endnote>
  <w:endnote w:type="continuationSeparator" w:id="0">
    <w:p w14:paraId="51028344" w14:textId="77777777" w:rsidR="008F10EC" w:rsidRDefault="008F1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PMingLiU">
    <w:altName w:val="新細明體"/>
    <w:charset w:val="88"/>
    <w:family w:val="auto"/>
    <w:pitch w:val="default"/>
    <w:sig w:usb0="00000000" w:usb1="0000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ˎ̥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253AB" w14:textId="77777777" w:rsidR="008F10EC" w:rsidRDefault="008F10EC">
    <w:pPr>
      <w:wordWrap w:val="0"/>
      <w:jc w:val="right"/>
      <w:rPr>
        <w:rFonts w:ascii="ˎ̥" w:hAnsi="ˎ̥" w:hint="eastAsia"/>
        <w:sz w:val="18"/>
        <w:szCs w:val="18"/>
      </w:rPr>
    </w:pPr>
    <w:r>
      <w:rPr>
        <w:rStyle w:val="af"/>
        <w:rFonts w:hint="eastAsia"/>
        <w:sz w:val="18"/>
        <w:szCs w:val="18"/>
      </w:rPr>
      <w:t>共</w:t>
    </w:r>
    <w:r>
      <w:rPr>
        <w:rStyle w:val="af"/>
        <w:sz w:val="18"/>
        <w:szCs w:val="18"/>
      </w:rPr>
      <w:fldChar w:fldCharType="begin"/>
    </w:r>
    <w:r>
      <w:rPr>
        <w:rStyle w:val="af"/>
        <w:sz w:val="18"/>
        <w:szCs w:val="18"/>
      </w:rPr>
      <w:instrText xml:space="preserve"> NUMPAGES </w:instrText>
    </w:r>
    <w:r>
      <w:rPr>
        <w:rStyle w:val="af"/>
        <w:sz w:val="18"/>
        <w:szCs w:val="18"/>
      </w:rPr>
      <w:fldChar w:fldCharType="separate"/>
    </w:r>
    <w:r w:rsidR="006D6FB9">
      <w:rPr>
        <w:rStyle w:val="af"/>
        <w:noProof/>
        <w:sz w:val="18"/>
        <w:szCs w:val="18"/>
      </w:rPr>
      <w:t>67</w:t>
    </w:r>
    <w:r>
      <w:rPr>
        <w:rStyle w:val="af"/>
        <w:sz w:val="18"/>
        <w:szCs w:val="18"/>
      </w:rPr>
      <w:fldChar w:fldCharType="end"/>
    </w:r>
    <w:r>
      <w:rPr>
        <w:rStyle w:val="af"/>
        <w:rFonts w:hint="eastAsia"/>
        <w:sz w:val="18"/>
        <w:szCs w:val="18"/>
      </w:rPr>
      <w:t>页</w:t>
    </w:r>
    <w:r>
      <w:rPr>
        <w:rFonts w:ascii="ˎ̥" w:hAnsi="ˎ̥" w:hint="eastAsia"/>
        <w:sz w:val="18"/>
        <w:szCs w:val="18"/>
      </w:rPr>
      <w:t>第</w:t>
    </w:r>
    <w:r>
      <w:rPr>
        <w:rStyle w:val="af"/>
        <w:sz w:val="18"/>
        <w:szCs w:val="18"/>
      </w:rPr>
      <w:fldChar w:fldCharType="begin"/>
    </w:r>
    <w:r>
      <w:rPr>
        <w:rStyle w:val="af"/>
        <w:sz w:val="18"/>
        <w:szCs w:val="18"/>
      </w:rPr>
      <w:instrText xml:space="preserve"> PAGE  \* ArabicDash </w:instrText>
    </w:r>
    <w:r>
      <w:rPr>
        <w:rStyle w:val="af"/>
        <w:sz w:val="18"/>
        <w:szCs w:val="18"/>
      </w:rPr>
      <w:fldChar w:fldCharType="separate"/>
    </w:r>
    <w:r w:rsidR="006D6FB9">
      <w:rPr>
        <w:rStyle w:val="af"/>
        <w:rFonts w:hint="eastAsia"/>
        <w:b/>
        <w:noProof/>
        <w:sz w:val="18"/>
        <w:szCs w:val="18"/>
      </w:rPr>
      <w:t>错误</w:t>
    </w:r>
    <w:r w:rsidR="006D6FB9">
      <w:rPr>
        <w:rStyle w:val="af"/>
        <w:rFonts w:hint="eastAsia"/>
        <w:b/>
        <w:noProof/>
        <w:sz w:val="18"/>
        <w:szCs w:val="18"/>
      </w:rPr>
      <w:t xml:space="preserve">! </w:t>
    </w:r>
    <w:r w:rsidR="006D6FB9">
      <w:rPr>
        <w:rStyle w:val="af"/>
        <w:rFonts w:hint="eastAsia"/>
        <w:b/>
        <w:noProof/>
        <w:sz w:val="18"/>
        <w:szCs w:val="18"/>
      </w:rPr>
      <w:t>不能识别的开关参数。</w:t>
    </w:r>
    <w:r>
      <w:rPr>
        <w:rStyle w:val="af"/>
        <w:sz w:val="18"/>
        <w:szCs w:val="18"/>
      </w:rPr>
      <w:fldChar w:fldCharType="end"/>
    </w:r>
    <w:r>
      <w:rPr>
        <w:rStyle w:val="af"/>
        <w:rFonts w:hint="eastAsia"/>
        <w:sz w:val="18"/>
        <w:szCs w:val="18"/>
      </w:rPr>
      <w:t>页</w:t>
    </w:r>
  </w:p>
  <w:p w14:paraId="2AD088AF" w14:textId="77777777" w:rsidR="008F10EC" w:rsidRDefault="008F10EC">
    <w:pPr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8BCCD0" w14:textId="77777777" w:rsidR="008F10EC" w:rsidRDefault="008F10EC">
      <w:pPr>
        <w:spacing w:line="240" w:lineRule="auto"/>
      </w:pPr>
      <w:r>
        <w:separator/>
      </w:r>
    </w:p>
  </w:footnote>
  <w:footnote w:type="continuationSeparator" w:id="0">
    <w:p w14:paraId="61814CC3" w14:textId="77777777" w:rsidR="008F10EC" w:rsidRDefault="008F1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E8296F" w14:textId="77777777" w:rsidR="008F10EC" w:rsidRDefault="008F10EC">
    <w:pPr>
      <w:pStyle w:val="ac"/>
      <w:pBdr>
        <w:bottom w:val="single" w:sz="6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A7958"/>
    <w:multiLevelType w:val="multilevel"/>
    <w:tmpl w:val="06DA7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7E14BDB"/>
    <w:multiLevelType w:val="multilevel"/>
    <w:tmpl w:val="17E14BDB"/>
    <w:lvl w:ilvl="0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09B2526"/>
    <w:multiLevelType w:val="multilevel"/>
    <w:tmpl w:val="209B2526"/>
    <w:lvl w:ilvl="0">
      <w:start w:val="1"/>
      <w:numFmt w:val="japaneseCounting"/>
      <w:lvlText w:val="%1．"/>
      <w:lvlJc w:val="left"/>
      <w:pPr>
        <w:tabs>
          <w:tab w:val="left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、"/>
      <w:lvlJc w:val="left"/>
      <w:pPr>
        <w:ind w:left="2880" w:hanging="360"/>
      </w:pPr>
      <w:rPr>
        <w:rFonts w:hint="default"/>
      </w:rPr>
    </w:lvl>
    <w:lvl w:ilvl="7">
      <w:start w:val="3"/>
      <w:numFmt w:val="decimal"/>
      <w:lvlText w:val="（%8）"/>
      <w:lvlJc w:val="left"/>
      <w:pPr>
        <w:ind w:left="3660" w:hanging="720"/>
      </w:pPr>
      <w:rPr>
        <w:rFonts w:hint="default"/>
        <w:b/>
        <w:color w:val="auto"/>
      </w:rPr>
    </w:lvl>
    <w:lvl w:ilvl="8">
      <w:start w:val="1"/>
      <w:numFmt w:val="decimal"/>
      <w:lvlText w:val="%9）"/>
      <w:lvlJc w:val="left"/>
      <w:pPr>
        <w:ind w:left="4080" w:hanging="720"/>
      </w:pPr>
      <w:rPr>
        <w:rFonts w:hint="default"/>
      </w:rPr>
    </w:lvl>
  </w:abstractNum>
  <w:abstractNum w:abstractNumId="3">
    <w:nsid w:val="26CA3B9B"/>
    <w:multiLevelType w:val="multilevel"/>
    <w:tmpl w:val="26CA3B9B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120AE5"/>
    <w:multiLevelType w:val="multilevel"/>
    <w:tmpl w:val="32120AE5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D65325"/>
    <w:multiLevelType w:val="multilevel"/>
    <w:tmpl w:val="33D65325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94D0BBD"/>
    <w:multiLevelType w:val="multilevel"/>
    <w:tmpl w:val="394D0BB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F47D5F"/>
    <w:multiLevelType w:val="multilevel"/>
    <w:tmpl w:val="48F47D5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725F60"/>
    <w:multiLevelType w:val="multilevel"/>
    <w:tmpl w:val="4D725F60"/>
    <w:lvl w:ilvl="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250BC1"/>
    <w:multiLevelType w:val="multilevel"/>
    <w:tmpl w:val="4F250BC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7635A9F"/>
    <w:multiLevelType w:val="singleLevel"/>
    <w:tmpl w:val="57635A9F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>
    <w:nsid w:val="57637790"/>
    <w:multiLevelType w:val="singleLevel"/>
    <w:tmpl w:val="5763779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>
    <w:nsid w:val="5763935F"/>
    <w:multiLevelType w:val="singleLevel"/>
    <w:tmpl w:val="5763935F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>
    <w:nsid w:val="5763A9D3"/>
    <w:multiLevelType w:val="singleLevel"/>
    <w:tmpl w:val="5763A9D3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>
    <w:nsid w:val="57662B2E"/>
    <w:multiLevelType w:val="multilevel"/>
    <w:tmpl w:val="57662B2E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57663303"/>
    <w:multiLevelType w:val="singleLevel"/>
    <w:tmpl w:val="5766330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57663504"/>
    <w:multiLevelType w:val="singleLevel"/>
    <w:tmpl w:val="57663504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7663569"/>
    <w:multiLevelType w:val="singleLevel"/>
    <w:tmpl w:val="576635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>
    <w:nsid w:val="57663592"/>
    <w:multiLevelType w:val="singleLevel"/>
    <w:tmpl w:val="5766359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9">
    <w:nsid w:val="576635C5"/>
    <w:multiLevelType w:val="singleLevel"/>
    <w:tmpl w:val="576635C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>
    <w:nsid w:val="5766370B"/>
    <w:multiLevelType w:val="singleLevel"/>
    <w:tmpl w:val="5766370B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>
    <w:nsid w:val="57663AC2"/>
    <w:multiLevelType w:val="singleLevel"/>
    <w:tmpl w:val="57663AC2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>
    <w:nsid w:val="57663B0B"/>
    <w:multiLevelType w:val="singleLevel"/>
    <w:tmpl w:val="57663B0B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3">
    <w:nsid w:val="57664294"/>
    <w:multiLevelType w:val="singleLevel"/>
    <w:tmpl w:val="57664294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4">
    <w:nsid w:val="577C8279"/>
    <w:multiLevelType w:val="singleLevel"/>
    <w:tmpl w:val="577C8279"/>
    <w:lvl w:ilvl="0">
      <w:start w:val="1"/>
      <w:numFmt w:val="decimal"/>
      <w:suff w:val="nothing"/>
      <w:lvlText w:val="%1."/>
      <w:lvlJc w:val="left"/>
    </w:lvl>
  </w:abstractNum>
  <w:abstractNum w:abstractNumId="25">
    <w:nsid w:val="577C8B13"/>
    <w:multiLevelType w:val="singleLevel"/>
    <w:tmpl w:val="577C8B13"/>
    <w:lvl w:ilvl="0">
      <w:start w:val="1"/>
      <w:numFmt w:val="decimal"/>
      <w:suff w:val="nothing"/>
      <w:lvlText w:val="%1."/>
      <w:lvlJc w:val="left"/>
    </w:lvl>
  </w:abstractNum>
  <w:abstractNum w:abstractNumId="26">
    <w:nsid w:val="577C920D"/>
    <w:multiLevelType w:val="singleLevel"/>
    <w:tmpl w:val="577C920D"/>
    <w:lvl w:ilvl="0">
      <w:start w:val="1"/>
      <w:numFmt w:val="decimal"/>
      <w:suff w:val="nothing"/>
      <w:lvlText w:val="%1."/>
      <w:lvlJc w:val="left"/>
    </w:lvl>
  </w:abstractNum>
  <w:abstractNum w:abstractNumId="27">
    <w:nsid w:val="577C94A2"/>
    <w:multiLevelType w:val="singleLevel"/>
    <w:tmpl w:val="577C94A2"/>
    <w:lvl w:ilvl="0">
      <w:start w:val="1"/>
      <w:numFmt w:val="decimal"/>
      <w:suff w:val="nothing"/>
      <w:lvlText w:val="%1."/>
      <w:lvlJc w:val="left"/>
    </w:lvl>
  </w:abstractNum>
  <w:abstractNum w:abstractNumId="28">
    <w:nsid w:val="577C95D0"/>
    <w:multiLevelType w:val="singleLevel"/>
    <w:tmpl w:val="577C95D0"/>
    <w:lvl w:ilvl="0">
      <w:start w:val="1"/>
      <w:numFmt w:val="decimal"/>
      <w:suff w:val="nothing"/>
      <w:lvlText w:val="%1."/>
      <w:lvlJc w:val="left"/>
    </w:lvl>
  </w:abstractNum>
  <w:abstractNum w:abstractNumId="29">
    <w:nsid w:val="577CEF8D"/>
    <w:multiLevelType w:val="singleLevel"/>
    <w:tmpl w:val="577CEF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577CFE86"/>
    <w:multiLevelType w:val="singleLevel"/>
    <w:tmpl w:val="577CFE86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1">
    <w:nsid w:val="577D0267"/>
    <w:multiLevelType w:val="singleLevel"/>
    <w:tmpl w:val="577D0267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2">
    <w:nsid w:val="577D05E4"/>
    <w:multiLevelType w:val="singleLevel"/>
    <w:tmpl w:val="577D05E4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3">
    <w:nsid w:val="6D2041DF"/>
    <w:multiLevelType w:val="multilevel"/>
    <w:tmpl w:val="6D2041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33"/>
  </w:num>
  <w:num w:numId="4">
    <w:abstractNumId w:val="7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10"/>
  </w:num>
  <w:num w:numId="11">
    <w:abstractNumId w:val="1"/>
  </w:num>
  <w:num w:numId="12">
    <w:abstractNumId w:val="20"/>
  </w:num>
  <w:num w:numId="13">
    <w:abstractNumId w:val="0"/>
  </w:num>
  <w:num w:numId="14">
    <w:abstractNumId w:val="24"/>
  </w:num>
  <w:num w:numId="15">
    <w:abstractNumId w:val="25"/>
  </w:num>
  <w:num w:numId="16">
    <w:abstractNumId w:val="26"/>
  </w:num>
  <w:num w:numId="17">
    <w:abstractNumId w:val="27"/>
  </w:num>
  <w:num w:numId="18">
    <w:abstractNumId w:val="28"/>
  </w:num>
  <w:num w:numId="19">
    <w:abstractNumId w:val="11"/>
  </w:num>
  <w:num w:numId="20">
    <w:abstractNumId w:val="29"/>
  </w:num>
  <w:num w:numId="21">
    <w:abstractNumId w:val="12"/>
  </w:num>
  <w:num w:numId="22">
    <w:abstractNumId w:val="30"/>
  </w:num>
  <w:num w:numId="23">
    <w:abstractNumId w:val="31"/>
  </w:num>
  <w:num w:numId="24">
    <w:abstractNumId w:val="32"/>
  </w:num>
  <w:num w:numId="25">
    <w:abstractNumId w:val="13"/>
  </w:num>
  <w:num w:numId="26">
    <w:abstractNumId w:val="14"/>
  </w:num>
  <w:num w:numId="27">
    <w:abstractNumId w:val="21"/>
  </w:num>
  <w:num w:numId="28">
    <w:abstractNumId w:val="22"/>
  </w:num>
  <w:num w:numId="29">
    <w:abstractNumId w:val="23"/>
  </w:num>
  <w:num w:numId="30">
    <w:abstractNumId w:val="15"/>
  </w:num>
  <w:num w:numId="31">
    <w:abstractNumId w:val="17"/>
  </w:num>
  <w:num w:numId="32">
    <w:abstractNumId w:val="16"/>
  </w:num>
  <w:num w:numId="33">
    <w:abstractNumId w:val="18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hideGrammaticalErrors/>
  <w:attachedTemplate r:id="rId1"/>
  <w:defaultTabStop w:val="420"/>
  <w:drawingGridVerticalSpacing w:val="30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A1FE3"/>
    <w:rsid w:val="000005ED"/>
    <w:rsid w:val="00001B2B"/>
    <w:rsid w:val="000026E2"/>
    <w:rsid w:val="00002D13"/>
    <w:rsid w:val="000037C8"/>
    <w:rsid w:val="0000437C"/>
    <w:rsid w:val="00004E39"/>
    <w:rsid w:val="000054D4"/>
    <w:rsid w:val="00006F75"/>
    <w:rsid w:val="0000776F"/>
    <w:rsid w:val="00007FC9"/>
    <w:rsid w:val="0001004F"/>
    <w:rsid w:val="0001074F"/>
    <w:rsid w:val="000108E1"/>
    <w:rsid w:val="00011146"/>
    <w:rsid w:val="000114FD"/>
    <w:rsid w:val="000124CC"/>
    <w:rsid w:val="000138F7"/>
    <w:rsid w:val="000143F3"/>
    <w:rsid w:val="00014901"/>
    <w:rsid w:val="00015D34"/>
    <w:rsid w:val="00015F57"/>
    <w:rsid w:val="00016B14"/>
    <w:rsid w:val="00016BFA"/>
    <w:rsid w:val="00016BFD"/>
    <w:rsid w:val="00017258"/>
    <w:rsid w:val="00017E82"/>
    <w:rsid w:val="00020CE7"/>
    <w:rsid w:val="00020E24"/>
    <w:rsid w:val="000213E0"/>
    <w:rsid w:val="000231CC"/>
    <w:rsid w:val="00023AB2"/>
    <w:rsid w:val="00023DB4"/>
    <w:rsid w:val="00023F26"/>
    <w:rsid w:val="00024D14"/>
    <w:rsid w:val="00026DAA"/>
    <w:rsid w:val="00030D08"/>
    <w:rsid w:val="00031285"/>
    <w:rsid w:val="0003198A"/>
    <w:rsid w:val="00031C23"/>
    <w:rsid w:val="00031CA9"/>
    <w:rsid w:val="00032064"/>
    <w:rsid w:val="00032E95"/>
    <w:rsid w:val="00033DAB"/>
    <w:rsid w:val="00034426"/>
    <w:rsid w:val="00034A7B"/>
    <w:rsid w:val="00034C07"/>
    <w:rsid w:val="000359E3"/>
    <w:rsid w:val="00035C0B"/>
    <w:rsid w:val="000363A6"/>
    <w:rsid w:val="00036FA2"/>
    <w:rsid w:val="000375C8"/>
    <w:rsid w:val="000419D5"/>
    <w:rsid w:val="00042755"/>
    <w:rsid w:val="000434E8"/>
    <w:rsid w:val="00044E6F"/>
    <w:rsid w:val="00045153"/>
    <w:rsid w:val="000460D4"/>
    <w:rsid w:val="00046C34"/>
    <w:rsid w:val="0005075A"/>
    <w:rsid w:val="00050912"/>
    <w:rsid w:val="00050DFD"/>
    <w:rsid w:val="00052AE0"/>
    <w:rsid w:val="00053112"/>
    <w:rsid w:val="0005366C"/>
    <w:rsid w:val="0005383F"/>
    <w:rsid w:val="00054D7B"/>
    <w:rsid w:val="00055D48"/>
    <w:rsid w:val="000560F4"/>
    <w:rsid w:val="00056594"/>
    <w:rsid w:val="00056D65"/>
    <w:rsid w:val="00057076"/>
    <w:rsid w:val="00057835"/>
    <w:rsid w:val="00057BA4"/>
    <w:rsid w:val="00057CFB"/>
    <w:rsid w:val="00057DAE"/>
    <w:rsid w:val="000617F0"/>
    <w:rsid w:val="00061C0C"/>
    <w:rsid w:val="0006293A"/>
    <w:rsid w:val="00063124"/>
    <w:rsid w:val="000635D2"/>
    <w:rsid w:val="000645C2"/>
    <w:rsid w:val="00064967"/>
    <w:rsid w:val="00064AAA"/>
    <w:rsid w:val="00064F7D"/>
    <w:rsid w:val="0006557B"/>
    <w:rsid w:val="00066A2B"/>
    <w:rsid w:val="00070298"/>
    <w:rsid w:val="000715A4"/>
    <w:rsid w:val="000721D2"/>
    <w:rsid w:val="00072567"/>
    <w:rsid w:val="00074B2C"/>
    <w:rsid w:val="00076F54"/>
    <w:rsid w:val="00076FF5"/>
    <w:rsid w:val="00077008"/>
    <w:rsid w:val="0007771D"/>
    <w:rsid w:val="00077C3C"/>
    <w:rsid w:val="00081053"/>
    <w:rsid w:val="00081FB7"/>
    <w:rsid w:val="00082091"/>
    <w:rsid w:val="00083389"/>
    <w:rsid w:val="000833C1"/>
    <w:rsid w:val="00083932"/>
    <w:rsid w:val="00084100"/>
    <w:rsid w:val="0008410B"/>
    <w:rsid w:val="000842C8"/>
    <w:rsid w:val="00084FD8"/>
    <w:rsid w:val="00085390"/>
    <w:rsid w:val="000853C6"/>
    <w:rsid w:val="00085527"/>
    <w:rsid w:val="000870B7"/>
    <w:rsid w:val="000875FB"/>
    <w:rsid w:val="00087E07"/>
    <w:rsid w:val="00091070"/>
    <w:rsid w:val="00091078"/>
    <w:rsid w:val="0009237C"/>
    <w:rsid w:val="000925AD"/>
    <w:rsid w:val="00092A6C"/>
    <w:rsid w:val="00092C1C"/>
    <w:rsid w:val="000936B0"/>
    <w:rsid w:val="00093D87"/>
    <w:rsid w:val="00093EBE"/>
    <w:rsid w:val="000944DF"/>
    <w:rsid w:val="00095DFC"/>
    <w:rsid w:val="00096F76"/>
    <w:rsid w:val="00097D3A"/>
    <w:rsid w:val="000A0939"/>
    <w:rsid w:val="000A0A25"/>
    <w:rsid w:val="000A143E"/>
    <w:rsid w:val="000A20F8"/>
    <w:rsid w:val="000A2759"/>
    <w:rsid w:val="000A294D"/>
    <w:rsid w:val="000A3AAE"/>
    <w:rsid w:val="000A53EF"/>
    <w:rsid w:val="000A5E93"/>
    <w:rsid w:val="000A60A6"/>
    <w:rsid w:val="000A7728"/>
    <w:rsid w:val="000A78B8"/>
    <w:rsid w:val="000B0332"/>
    <w:rsid w:val="000B05C3"/>
    <w:rsid w:val="000B07E3"/>
    <w:rsid w:val="000B0BE2"/>
    <w:rsid w:val="000B1474"/>
    <w:rsid w:val="000B21D3"/>
    <w:rsid w:val="000B286A"/>
    <w:rsid w:val="000B5418"/>
    <w:rsid w:val="000B59D3"/>
    <w:rsid w:val="000B5EA8"/>
    <w:rsid w:val="000B73BA"/>
    <w:rsid w:val="000B7B59"/>
    <w:rsid w:val="000C0F63"/>
    <w:rsid w:val="000C15D6"/>
    <w:rsid w:val="000C295E"/>
    <w:rsid w:val="000C2ED9"/>
    <w:rsid w:val="000C498B"/>
    <w:rsid w:val="000C5E8D"/>
    <w:rsid w:val="000C6624"/>
    <w:rsid w:val="000C6C44"/>
    <w:rsid w:val="000C73CD"/>
    <w:rsid w:val="000C7EEA"/>
    <w:rsid w:val="000D0499"/>
    <w:rsid w:val="000D0AF5"/>
    <w:rsid w:val="000D16D9"/>
    <w:rsid w:val="000D286C"/>
    <w:rsid w:val="000D35DF"/>
    <w:rsid w:val="000D3B54"/>
    <w:rsid w:val="000D3F1B"/>
    <w:rsid w:val="000D45FA"/>
    <w:rsid w:val="000D4705"/>
    <w:rsid w:val="000D55DB"/>
    <w:rsid w:val="000D6793"/>
    <w:rsid w:val="000D6BC5"/>
    <w:rsid w:val="000D6ED2"/>
    <w:rsid w:val="000D7027"/>
    <w:rsid w:val="000D735B"/>
    <w:rsid w:val="000E0B9D"/>
    <w:rsid w:val="000E0D04"/>
    <w:rsid w:val="000E13BD"/>
    <w:rsid w:val="000E1858"/>
    <w:rsid w:val="000E46D4"/>
    <w:rsid w:val="000E7379"/>
    <w:rsid w:val="000F0048"/>
    <w:rsid w:val="000F019B"/>
    <w:rsid w:val="000F04EE"/>
    <w:rsid w:val="000F0D0B"/>
    <w:rsid w:val="000F1D0E"/>
    <w:rsid w:val="000F24AD"/>
    <w:rsid w:val="000F25D8"/>
    <w:rsid w:val="000F41A3"/>
    <w:rsid w:val="000F4500"/>
    <w:rsid w:val="000F4800"/>
    <w:rsid w:val="000F53FF"/>
    <w:rsid w:val="000F6E70"/>
    <w:rsid w:val="000F73AC"/>
    <w:rsid w:val="000F7B05"/>
    <w:rsid w:val="000F7E85"/>
    <w:rsid w:val="0010033A"/>
    <w:rsid w:val="001027F5"/>
    <w:rsid w:val="001028A5"/>
    <w:rsid w:val="00102BE3"/>
    <w:rsid w:val="00102D12"/>
    <w:rsid w:val="001031AF"/>
    <w:rsid w:val="00103466"/>
    <w:rsid w:val="001042B7"/>
    <w:rsid w:val="00104B27"/>
    <w:rsid w:val="00105BD5"/>
    <w:rsid w:val="0010667A"/>
    <w:rsid w:val="00106CA0"/>
    <w:rsid w:val="00106EAD"/>
    <w:rsid w:val="001077C7"/>
    <w:rsid w:val="00107DEF"/>
    <w:rsid w:val="001106FA"/>
    <w:rsid w:val="00112FD1"/>
    <w:rsid w:val="001141A8"/>
    <w:rsid w:val="001149BC"/>
    <w:rsid w:val="00114F4C"/>
    <w:rsid w:val="00115247"/>
    <w:rsid w:val="001152C7"/>
    <w:rsid w:val="001157DA"/>
    <w:rsid w:val="00115C60"/>
    <w:rsid w:val="00115CEF"/>
    <w:rsid w:val="0011661F"/>
    <w:rsid w:val="001178AB"/>
    <w:rsid w:val="001178AD"/>
    <w:rsid w:val="00117969"/>
    <w:rsid w:val="0012076E"/>
    <w:rsid w:val="00122A96"/>
    <w:rsid w:val="00122CEB"/>
    <w:rsid w:val="00122F5D"/>
    <w:rsid w:val="00123B47"/>
    <w:rsid w:val="00124494"/>
    <w:rsid w:val="00124F12"/>
    <w:rsid w:val="00125791"/>
    <w:rsid w:val="00126206"/>
    <w:rsid w:val="0013036A"/>
    <w:rsid w:val="00130A54"/>
    <w:rsid w:val="00130D0B"/>
    <w:rsid w:val="001311CD"/>
    <w:rsid w:val="00132409"/>
    <w:rsid w:val="00132B99"/>
    <w:rsid w:val="00133489"/>
    <w:rsid w:val="001343F2"/>
    <w:rsid w:val="001343FC"/>
    <w:rsid w:val="00134C74"/>
    <w:rsid w:val="001351BF"/>
    <w:rsid w:val="001354EB"/>
    <w:rsid w:val="001355D0"/>
    <w:rsid w:val="00135DDA"/>
    <w:rsid w:val="001375D2"/>
    <w:rsid w:val="00137CD8"/>
    <w:rsid w:val="00137E1A"/>
    <w:rsid w:val="001403B4"/>
    <w:rsid w:val="00141B2B"/>
    <w:rsid w:val="00142072"/>
    <w:rsid w:val="001422E9"/>
    <w:rsid w:val="0014296A"/>
    <w:rsid w:val="00143322"/>
    <w:rsid w:val="001436C0"/>
    <w:rsid w:val="001438B8"/>
    <w:rsid w:val="001449EE"/>
    <w:rsid w:val="00144CED"/>
    <w:rsid w:val="0014535A"/>
    <w:rsid w:val="00145495"/>
    <w:rsid w:val="001457C4"/>
    <w:rsid w:val="00147184"/>
    <w:rsid w:val="00147365"/>
    <w:rsid w:val="0015176E"/>
    <w:rsid w:val="00153C8C"/>
    <w:rsid w:val="001540A0"/>
    <w:rsid w:val="00154E5C"/>
    <w:rsid w:val="00155D8D"/>
    <w:rsid w:val="00156186"/>
    <w:rsid w:val="001561A8"/>
    <w:rsid w:val="00160468"/>
    <w:rsid w:val="0016056E"/>
    <w:rsid w:val="00160820"/>
    <w:rsid w:val="00162221"/>
    <w:rsid w:val="001624B8"/>
    <w:rsid w:val="00162589"/>
    <w:rsid w:val="00164974"/>
    <w:rsid w:val="001652EE"/>
    <w:rsid w:val="001653E9"/>
    <w:rsid w:val="0016613A"/>
    <w:rsid w:val="00166E42"/>
    <w:rsid w:val="00170F3E"/>
    <w:rsid w:val="00172380"/>
    <w:rsid w:val="00172EC3"/>
    <w:rsid w:val="00172EC4"/>
    <w:rsid w:val="00174A63"/>
    <w:rsid w:val="00174AFF"/>
    <w:rsid w:val="00174F9D"/>
    <w:rsid w:val="00175674"/>
    <w:rsid w:val="00177395"/>
    <w:rsid w:val="00177411"/>
    <w:rsid w:val="0017772C"/>
    <w:rsid w:val="00177FE4"/>
    <w:rsid w:val="0018070F"/>
    <w:rsid w:val="0018142A"/>
    <w:rsid w:val="001818A6"/>
    <w:rsid w:val="001831E2"/>
    <w:rsid w:val="00184012"/>
    <w:rsid w:val="00184323"/>
    <w:rsid w:val="0018513B"/>
    <w:rsid w:val="00186036"/>
    <w:rsid w:val="001862B5"/>
    <w:rsid w:val="00186E95"/>
    <w:rsid w:val="001909FD"/>
    <w:rsid w:val="00192907"/>
    <w:rsid w:val="00192D81"/>
    <w:rsid w:val="00193D1A"/>
    <w:rsid w:val="001948CC"/>
    <w:rsid w:val="001951FF"/>
    <w:rsid w:val="00197378"/>
    <w:rsid w:val="0019777D"/>
    <w:rsid w:val="00197BED"/>
    <w:rsid w:val="001A0277"/>
    <w:rsid w:val="001A1C8B"/>
    <w:rsid w:val="001A1DDD"/>
    <w:rsid w:val="001A2D25"/>
    <w:rsid w:val="001A3F0B"/>
    <w:rsid w:val="001A54E1"/>
    <w:rsid w:val="001A5D12"/>
    <w:rsid w:val="001A607B"/>
    <w:rsid w:val="001A6B87"/>
    <w:rsid w:val="001A7454"/>
    <w:rsid w:val="001B0C63"/>
    <w:rsid w:val="001B118D"/>
    <w:rsid w:val="001B11C8"/>
    <w:rsid w:val="001B1C50"/>
    <w:rsid w:val="001B36F1"/>
    <w:rsid w:val="001B3C6A"/>
    <w:rsid w:val="001B4EB2"/>
    <w:rsid w:val="001B5335"/>
    <w:rsid w:val="001B54D5"/>
    <w:rsid w:val="001B59B7"/>
    <w:rsid w:val="001B650D"/>
    <w:rsid w:val="001B6A30"/>
    <w:rsid w:val="001B70B8"/>
    <w:rsid w:val="001B7743"/>
    <w:rsid w:val="001B7ED8"/>
    <w:rsid w:val="001C0668"/>
    <w:rsid w:val="001C0754"/>
    <w:rsid w:val="001C1D54"/>
    <w:rsid w:val="001C297E"/>
    <w:rsid w:val="001C2AA6"/>
    <w:rsid w:val="001C4386"/>
    <w:rsid w:val="001C7168"/>
    <w:rsid w:val="001C7A23"/>
    <w:rsid w:val="001D0418"/>
    <w:rsid w:val="001D0630"/>
    <w:rsid w:val="001D07C3"/>
    <w:rsid w:val="001D1123"/>
    <w:rsid w:val="001D2E6C"/>
    <w:rsid w:val="001D3D6A"/>
    <w:rsid w:val="001D3E7C"/>
    <w:rsid w:val="001D42F4"/>
    <w:rsid w:val="001D4E95"/>
    <w:rsid w:val="001D5BCB"/>
    <w:rsid w:val="001D612C"/>
    <w:rsid w:val="001D6B31"/>
    <w:rsid w:val="001D7CE7"/>
    <w:rsid w:val="001E0234"/>
    <w:rsid w:val="001E127F"/>
    <w:rsid w:val="001E15DB"/>
    <w:rsid w:val="001E1FE8"/>
    <w:rsid w:val="001E23E3"/>
    <w:rsid w:val="001E3E26"/>
    <w:rsid w:val="001E48E4"/>
    <w:rsid w:val="001E4B93"/>
    <w:rsid w:val="001E4CF7"/>
    <w:rsid w:val="001E55E5"/>
    <w:rsid w:val="001E57F7"/>
    <w:rsid w:val="001E6580"/>
    <w:rsid w:val="001E6667"/>
    <w:rsid w:val="001E703C"/>
    <w:rsid w:val="001E72C2"/>
    <w:rsid w:val="001E7762"/>
    <w:rsid w:val="001E77B3"/>
    <w:rsid w:val="001E7BF2"/>
    <w:rsid w:val="001F05F1"/>
    <w:rsid w:val="001F117D"/>
    <w:rsid w:val="001F142C"/>
    <w:rsid w:val="001F225D"/>
    <w:rsid w:val="001F2C74"/>
    <w:rsid w:val="001F40EF"/>
    <w:rsid w:val="001F46FB"/>
    <w:rsid w:val="001F4C34"/>
    <w:rsid w:val="001F515D"/>
    <w:rsid w:val="001F6192"/>
    <w:rsid w:val="001F66A1"/>
    <w:rsid w:val="001F787B"/>
    <w:rsid w:val="00201356"/>
    <w:rsid w:val="002013F4"/>
    <w:rsid w:val="00202BB5"/>
    <w:rsid w:val="00203367"/>
    <w:rsid w:val="0020521B"/>
    <w:rsid w:val="00206CE9"/>
    <w:rsid w:val="00207BCA"/>
    <w:rsid w:val="00210017"/>
    <w:rsid w:val="0021181B"/>
    <w:rsid w:val="002119C6"/>
    <w:rsid w:val="00211D17"/>
    <w:rsid w:val="00212792"/>
    <w:rsid w:val="00213636"/>
    <w:rsid w:val="00213883"/>
    <w:rsid w:val="002149EA"/>
    <w:rsid w:val="00214A66"/>
    <w:rsid w:val="00215056"/>
    <w:rsid w:val="002150BD"/>
    <w:rsid w:val="00215273"/>
    <w:rsid w:val="0021548F"/>
    <w:rsid w:val="002178CD"/>
    <w:rsid w:val="00220407"/>
    <w:rsid w:val="00221829"/>
    <w:rsid w:val="00221CCC"/>
    <w:rsid w:val="00222B80"/>
    <w:rsid w:val="00223078"/>
    <w:rsid w:val="00224787"/>
    <w:rsid w:val="00225B5C"/>
    <w:rsid w:val="00226701"/>
    <w:rsid w:val="00226883"/>
    <w:rsid w:val="00226E80"/>
    <w:rsid w:val="002278B7"/>
    <w:rsid w:val="00230805"/>
    <w:rsid w:val="00231626"/>
    <w:rsid w:val="0023220D"/>
    <w:rsid w:val="00232249"/>
    <w:rsid w:val="00232501"/>
    <w:rsid w:val="002327D0"/>
    <w:rsid w:val="00233485"/>
    <w:rsid w:val="002342CF"/>
    <w:rsid w:val="00234354"/>
    <w:rsid w:val="00234946"/>
    <w:rsid w:val="00236046"/>
    <w:rsid w:val="00236084"/>
    <w:rsid w:val="0023612A"/>
    <w:rsid w:val="0023622C"/>
    <w:rsid w:val="00236717"/>
    <w:rsid w:val="00237516"/>
    <w:rsid w:val="002376E2"/>
    <w:rsid w:val="00237CB6"/>
    <w:rsid w:val="00240606"/>
    <w:rsid w:val="002406D5"/>
    <w:rsid w:val="00241459"/>
    <w:rsid w:val="002416A2"/>
    <w:rsid w:val="00241A4F"/>
    <w:rsid w:val="00243212"/>
    <w:rsid w:val="0024405D"/>
    <w:rsid w:val="002445DD"/>
    <w:rsid w:val="0024512F"/>
    <w:rsid w:val="00245D8B"/>
    <w:rsid w:val="002500F3"/>
    <w:rsid w:val="00251D81"/>
    <w:rsid w:val="00251E25"/>
    <w:rsid w:val="002526B5"/>
    <w:rsid w:val="00252808"/>
    <w:rsid w:val="0025429F"/>
    <w:rsid w:val="00255F63"/>
    <w:rsid w:val="0025616A"/>
    <w:rsid w:val="00257C79"/>
    <w:rsid w:val="002603B5"/>
    <w:rsid w:val="002612BB"/>
    <w:rsid w:val="00261B55"/>
    <w:rsid w:val="00261E50"/>
    <w:rsid w:val="0026234D"/>
    <w:rsid w:val="002623FA"/>
    <w:rsid w:val="00262463"/>
    <w:rsid w:val="0026319C"/>
    <w:rsid w:val="00264806"/>
    <w:rsid w:val="002648BF"/>
    <w:rsid w:val="002648DD"/>
    <w:rsid w:val="002649C6"/>
    <w:rsid w:val="002657A8"/>
    <w:rsid w:val="00265A95"/>
    <w:rsid w:val="00265C57"/>
    <w:rsid w:val="0026669F"/>
    <w:rsid w:val="00266A88"/>
    <w:rsid w:val="0026705A"/>
    <w:rsid w:val="00267473"/>
    <w:rsid w:val="00270DF7"/>
    <w:rsid w:val="0027202B"/>
    <w:rsid w:val="002738E0"/>
    <w:rsid w:val="00273A01"/>
    <w:rsid w:val="0027438A"/>
    <w:rsid w:val="002750AF"/>
    <w:rsid w:val="0027594E"/>
    <w:rsid w:val="00275FC2"/>
    <w:rsid w:val="00276077"/>
    <w:rsid w:val="00280985"/>
    <w:rsid w:val="002810B4"/>
    <w:rsid w:val="002811E2"/>
    <w:rsid w:val="00282F77"/>
    <w:rsid w:val="00283875"/>
    <w:rsid w:val="0028405A"/>
    <w:rsid w:val="00284694"/>
    <w:rsid w:val="00284B94"/>
    <w:rsid w:val="0028577A"/>
    <w:rsid w:val="00285F8D"/>
    <w:rsid w:val="00286EA0"/>
    <w:rsid w:val="00290FED"/>
    <w:rsid w:val="00291269"/>
    <w:rsid w:val="00292504"/>
    <w:rsid w:val="002929E9"/>
    <w:rsid w:val="0029327F"/>
    <w:rsid w:val="00294EEC"/>
    <w:rsid w:val="00295A0B"/>
    <w:rsid w:val="002A03AF"/>
    <w:rsid w:val="002A05D8"/>
    <w:rsid w:val="002A0A0F"/>
    <w:rsid w:val="002A0A87"/>
    <w:rsid w:val="002A11C8"/>
    <w:rsid w:val="002A2854"/>
    <w:rsid w:val="002A3B10"/>
    <w:rsid w:val="002A4316"/>
    <w:rsid w:val="002A45A6"/>
    <w:rsid w:val="002A59E4"/>
    <w:rsid w:val="002A6D20"/>
    <w:rsid w:val="002A7872"/>
    <w:rsid w:val="002A7C67"/>
    <w:rsid w:val="002B01DC"/>
    <w:rsid w:val="002B02C5"/>
    <w:rsid w:val="002B03B8"/>
    <w:rsid w:val="002B0667"/>
    <w:rsid w:val="002B0AA9"/>
    <w:rsid w:val="002B0F24"/>
    <w:rsid w:val="002B12CF"/>
    <w:rsid w:val="002B189E"/>
    <w:rsid w:val="002B1BA9"/>
    <w:rsid w:val="002B2EDF"/>
    <w:rsid w:val="002B32DE"/>
    <w:rsid w:val="002B33FC"/>
    <w:rsid w:val="002B3540"/>
    <w:rsid w:val="002B4046"/>
    <w:rsid w:val="002B471E"/>
    <w:rsid w:val="002B4804"/>
    <w:rsid w:val="002B558F"/>
    <w:rsid w:val="002B5865"/>
    <w:rsid w:val="002B593B"/>
    <w:rsid w:val="002B653C"/>
    <w:rsid w:val="002C02F0"/>
    <w:rsid w:val="002C077C"/>
    <w:rsid w:val="002C0928"/>
    <w:rsid w:val="002C1941"/>
    <w:rsid w:val="002C258C"/>
    <w:rsid w:val="002C2848"/>
    <w:rsid w:val="002C3E74"/>
    <w:rsid w:val="002C41F8"/>
    <w:rsid w:val="002C4260"/>
    <w:rsid w:val="002C4EB5"/>
    <w:rsid w:val="002C518B"/>
    <w:rsid w:val="002C725F"/>
    <w:rsid w:val="002D13C2"/>
    <w:rsid w:val="002D1E89"/>
    <w:rsid w:val="002D21CE"/>
    <w:rsid w:val="002D256C"/>
    <w:rsid w:val="002D32D1"/>
    <w:rsid w:val="002D390B"/>
    <w:rsid w:val="002D457E"/>
    <w:rsid w:val="002D49F9"/>
    <w:rsid w:val="002D5ED1"/>
    <w:rsid w:val="002D73C9"/>
    <w:rsid w:val="002D7AD4"/>
    <w:rsid w:val="002E0BAA"/>
    <w:rsid w:val="002E12DA"/>
    <w:rsid w:val="002E1B54"/>
    <w:rsid w:val="002E2344"/>
    <w:rsid w:val="002E23F4"/>
    <w:rsid w:val="002E28D8"/>
    <w:rsid w:val="002E3D14"/>
    <w:rsid w:val="002E4076"/>
    <w:rsid w:val="002E46C2"/>
    <w:rsid w:val="002E557A"/>
    <w:rsid w:val="002E5714"/>
    <w:rsid w:val="002E5905"/>
    <w:rsid w:val="002E59B4"/>
    <w:rsid w:val="002E630D"/>
    <w:rsid w:val="002E6EF9"/>
    <w:rsid w:val="002F1FB7"/>
    <w:rsid w:val="002F1FCA"/>
    <w:rsid w:val="002F2101"/>
    <w:rsid w:val="002F28EC"/>
    <w:rsid w:val="002F317A"/>
    <w:rsid w:val="002F325B"/>
    <w:rsid w:val="002F3260"/>
    <w:rsid w:val="002F3F92"/>
    <w:rsid w:val="002F4862"/>
    <w:rsid w:val="002F4F1C"/>
    <w:rsid w:val="002F6DE6"/>
    <w:rsid w:val="003014BB"/>
    <w:rsid w:val="0030176E"/>
    <w:rsid w:val="00301B25"/>
    <w:rsid w:val="00302646"/>
    <w:rsid w:val="00303166"/>
    <w:rsid w:val="0030342C"/>
    <w:rsid w:val="003037FA"/>
    <w:rsid w:val="00303942"/>
    <w:rsid w:val="00304714"/>
    <w:rsid w:val="00304B2F"/>
    <w:rsid w:val="00304D83"/>
    <w:rsid w:val="003056F1"/>
    <w:rsid w:val="003058FE"/>
    <w:rsid w:val="00306515"/>
    <w:rsid w:val="0030670B"/>
    <w:rsid w:val="00307184"/>
    <w:rsid w:val="003076A5"/>
    <w:rsid w:val="0031206E"/>
    <w:rsid w:val="00312301"/>
    <w:rsid w:val="00312348"/>
    <w:rsid w:val="00312F43"/>
    <w:rsid w:val="0031350F"/>
    <w:rsid w:val="00313E77"/>
    <w:rsid w:val="003142FD"/>
    <w:rsid w:val="00314CF1"/>
    <w:rsid w:val="00314DE7"/>
    <w:rsid w:val="00315B8B"/>
    <w:rsid w:val="00315F01"/>
    <w:rsid w:val="003169A9"/>
    <w:rsid w:val="00316D90"/>
    <w:rsid w:val="00317F0A"/>
    <w:rsid w:val="00320C27"/>
    <w:rsid w:val="00320CA3"/>
    <w:rsid w:val="003212A3"/>
    <w:rsid w:val="00321777"/>
    <w:rsid w:val="00322B28"/>
    <w:rsid w:val="00322CD1"/>
    <w:rsid w:val="00322D5A"/>
    <w:rsid w:val="00323CAA"/>
    <w:rsid w:val="00324238"/>
    <w:rsid w:val="00325DEA"/>
    <w:rsid w:val="00325F5C"/>
    <w:rsid w:val="00327149"/>
    <w:rsid w:val="00330153"/>
    <w:rsid w:val="00330A76"/>
    <w:rsid w:val="00330FA8"/>
    <w:rsid w:val="0033151D"/>
    <w:rsid w:val="00331FB6"/>
    <w:rsid w:val="00332AE4"/>
    <w:rsid w:val="00332CD5"/>
    <w:rsid w:val="00333A39"/>
    <w:rsid w:val="00334008"/>
    <w:rsid w:val="00334FE0"/>
    <w:rsid w:val="003350E5"/>
    <w:rsid w:val="003350F5"/>
    <w:rsid w:val="003357D7"/>
    <w:rsid w:val="00335A29"/>
    <w:rsid w:val="00335CF6"/>
    <w:rsid w:val="00336AD3"/>
    <w:rsid w:val="00337B8B"/>
    <w:rsid w:val="00340694"/>
    <w:rsid w:val="003407FA"/>
    <w:rsid w:val="003414CA"/>
    <w:rsid w:val="0034281C"/>
    <w:rsid w:val="0034301C"/>
    <w:rsid w:val="00343A7C"/>
    <w:rsid w:val="003443A3"/>
    <w:rsid w:val="0034557F"/>
    <w:rsid w:val="00346014"/>
    <w:rsid w:val="003460E5"/>
    <w:rsid w:val="00346382"/>
    <w:rsid w:val="0034710D"/>
    <w:rsid w:val="00347663"/>
    <w:rsid w:val="003476CB"/>
    <w:rsid w:val="003504E3"/>
    <w:rsid w:val="003508C5"/>
    <w:rsid w:val="00350A78"/>
    <w:rsid w:val="00350CDF"/>
    <w:rsid w:val="0035187A"/>
    <w:rsid w:val="00351B45"/>
    <w:rsid w:val="00351F55"/>
    <w:rsid w:val="0035371E"/>
    <w:rsid w:val="0035507A"/>
    <w:rsid w:val="00355963"/>
    <w:rsid w:val="00355C52"/>
    <w:rsid w:val="003563D1"/>
    <w:rsid w:val="00361F5B"/>
    <w:rsid w:val="00362E6C"/>
    <w:rsid w:val="00364D1C"/>
    <w:rsid w:val="00367ECD"/>
    <w:rsid w:val="0037200F"/>
    <w:rsid w:val="003723E6"/>
    <w:rsid w:val="00372B07"/>
    <w:rsid w:val="003734F7"/>
    <w:rsid w:val="00373E6E"/>
    <w:rsid w:val="003741DD"/>
    <w:rsid w:val="00374A49"/>
    <w:rsid w:val="00374C1E"/>
    <w:rsid w:val="003753D9"/>
    <w:rsid w:val="00377AFA"/>
    <w:rsid w:val="00377AFC"/>
    <w:rsid w:val="00377E5B"/>
    <w:rsid w:val="0038097C"/>
    <w:rsid w:val="00381549"/>
    <w:rsid w:val="00383783"/>
    <w:rsid w:val="00383AF3"/>
    <w:rsid w:val="00383FE7"/>
    <w:rsid w:val="00384014"/>
    <w:rsid w:val="00384F35"/>
    <w:rsid w:val="003852E0"/>
    <w:rsid w:val="00385A89"/>
    <w:rsid w:val="00385D92"/>
    <w:rsid w:val="00386AF4"/>
    <w:rsid w:val="00386FD5"/>
    <w:rsid w:val="003904A9"/>
    <w:rsid w:val="00390BE5"/>
    <w:rsid w:val="003918A6"/>
    <w:rsid w:val="00391923"/>
    <w:rsid w:val="0039271D"/>
    <w:rsid w:val="00393F98"/>
    <w:rsid w:val="00394586"/>
    <w:rsid w:val="003947F7"/>
    <w:rsid w:val="00395F20"/>
    <w:rsid w:val="00396B6B"/>
    <w:rsid w:val="003A0202"/>
    <w:rsid w:val="003A04BF"/>
    <w:rsid w:val="003A054E"/>
    <w:rsid w:val="003A0A9C"/>
    <w:rsid w:val="003A23D3"/>
    <w:rsid w:val="003A30C5"/>
    <w:rsid w:val="003A3BB0"/>
    <w:rsid w:val="003A3D2D"/>
    <w:rsid w:val="003A3DD0"/>
    <w:rsid w:val="003A3F9C"/>
    <w:rsid w:val="003A4365"/>
    <w:rsid w:val="003A478D"/>
    <w:rsid w:val="003A516B"/>
    <w:rsid w:val="003A5735"/>
    <w:rsid w:val="003A5E01"/>
    <w:rsid w:val="003A67DB"/>
    <w:rsid w:val="003A6C06"/>
    <w:rsid w:val="003A72C5"/>
    <w:rsid w:val="003A7FA0"/>
    <w:rsid w:val="003A7FE2"/>
    <w:rsid w:val="003B180B"/>
    <w:rsid w:val="003B2B75"/>
    <w:rsid w:val="003B2BDD"/>
    <w:rsid w:val="003B2FD2"/>
    <w:rsid w:val="003B3184"/>
    <w:rsid w:val="003B3E96"/>
    <w:rsid w:val="003B4188"/>
    <w:rsid w:val="003B463D"/>
    <w:rsid w:val="003B4FB7"/>
    <w:rsid w:val="003B5FF9"/>
    <w:rsid w:val="003B6269"/>
    <w:rsid w:val="003B6591"/>
    <w:rsid w:val="003B7542"/>
    <w:rsid w:val="003B7704"/>
    <w:rsid w:val="003B7B7B"/>
    <w:rsid w:val="003C0200"/>
    <w:rsid w:val="003C03D1"/>
    <w:rsid w:val="003C08C4"/>
    <w:rsid w:val="003C0CF7"/>
    <w:rsid w:val="003C147A"/>
    <w:rsid w:val="003C1711"/>
    <w:rsid w:val="003C2E5C"/>
    <w:rsid w:val="003C3410"/>
    <w:rsid w:val="003C3F12"/>
    <w:rsid w:val="003C45AC"/>
    <w:rsid w:val="003C604B"/>
    <w:rsid w:val="003C647C"/>
    <w:rsid w:val="003C6703"/>
    <w:rsid w:val="003C67F8"/>
    <w:rsid w:val="003C759A"/>
    <w:rsid w:val="003C7866"/>
    <w:rsid w:val="003C7F94"/>
    <w:rsid w:val="003D0229"/>
    <w:rsid w:val="003D154B"/>
    <w:rsid w:val="003D171E"/>
    <w:rsid w:val="003D1BBC"/>
    <w:rsid w:val="003D1EF4"/>
    <w:rsid w:val="003D2080"/>
    <w:rsid w:val="003D2DE6"/>
    <w:rsid w:val="003D2EA6"/>
    <w:rsid w:val="003D39F9"/>
    <w:rsid w:val="003D3B0C"/>
    <w:rsid w:val="003D5746"/>
    <w:rsid w:val="003D5BCE"/>
    <w:rsid w:val="003D6E8F"/>
    <w:rsid w:val="003D72A9"/>
    <w:rsid w:val="003D764A"/>
    <w:rsid w:val="003D7DB1"/>
    <w:rsid w:val="003E0CBE"/>
    <w:rsid w:val="003E1552"/>
    <w:rsid w:val="003E19FD"/>
    <w:rsid w:val="003E20B0"/>
    <w:rsid w:val="003E2870"/>
    <w:rsid w:val="003E2AA8"/>
    <w:rsid w:val="003E3782"/>
    <w:rsid w:val="003E42C6"/>
    <w:rsid w:val="003E75E9"/>
    <w:rsid w:val="003E769C"/>
    <w:rsid w:val="003F0985"/>
    <w:rsid w:val="003F0A94"/>
    <w:rsid w:val="003F2469"/>
    <w:rsid w:val="003F2AEB"/>
    <w:rsid w:val="003F37AB"/>
    <w:rsid w:val="003F3C94"/>
    <w:rsid w:val="003F3F9E"/>
    <w:rsid w:val="003F5B38"/>
    <w:rsid w:val="003F5DE6"/>
    <w:rsid w:val="003F6603"/>
    <w:rsid w:val="003F7513"/>
    <w:rsid w:val="003F7AD2"/>
    <w:rsid w:val="00400027"/>
    <w:rsid w:val="00400B03"/>
    <w:rsid w:val="0040119B"/>
    <w:rsid w:val="004019A8"/>
    <w:rsid w:val="00402197"/>
    <w:rsid w:val="004039BA"/>
    <w:rsid w:val="004055D9"/>
    <w:rsid w:val="004064A3"/>
    <w:rsid w:val="00406723"/>
    <w:rsid w:val="0040677A"/>
    <w:rsid w:val="00406CA4"/>
    <w:rsid w:val="00406E14"/>
    <w:rsid w:val="00407921"/>
    <w:rsid w:val="004101D6"/>
    <w:rsid w:val="00411172"/>
    <w:rsid w:val="0041145B"/>
    <w:rsid w:val="00411C39"/>
    <w:rsid w:val="004128BE"/>
    <w:rsid w:val="00412BBB"/>
    <w:rsid w:val="00412C0A"/>
    <w:rsid w:val="00412C0C"/>
    <w:rsid w:val="00414171"/>
    <w:rsid w:val="004172BC"/>
    <w:rsid w:val="004174CF"/>
    <w:rsid w:val="00421A96"/>
    <w:rsid w:val="004221F7"/>
    <w:rsid w:val="0042225B"/>
    <w:rsid w:val="0042391D"/>
    <w:rsid w:val="00423A12"/>
    <w:rsid w:val="00423E9E"/>
    <w:rsid w:val="00424159"/>
    <w:rsid w:val="00424510"/>
    <w:rsid w:val="004248BF"/>
    <w:rsid w:val="0042639B"/>
    <w:rsid w:val="004264C3"/>
    <w:rsid w:val="004278DB"/>
    <w:rsid w:val="004312E5"/>
    <w:rsid w:val="00431618"/>
    <w:rsid w:val="00431A58"/>
    <w:rsid w:val="004352F2"/>
    <w:rsid w:val="00436BE2"/>
    <w:rsid w:val="00436CD5"/>
    <w:rsid w:val="00436D2A"/>
    <w:rsid w:val="0044002C"/>
    <w:rsid w:val="0044051A"/>
    <w:rsid w:val="004405E4"/>
    <w:rsid w:val="00440B2F"/>
    <w:rsid w:val="00441BF7"/>
    <w:rsid w:val="00442086"/>
    <w:rsid w:val="00442CC2"/>
    <w:rsid w:val="00443955"/>
    <w:rsid w:val="004439E6"/>
    <w:rsid w:val="00443B58"/>
    <w:rsid w:val="00444695"/>
    <w:rsid w:val="00444C0A"/>
    <w:rsid w:val="00445173"/>
    <w:rsid w:val="004451D3"/>
    <w:rsid w:val="00445B41"/>
    <w:rsid w:val="00445F73"/>
    <w:rsid w:val="00446B67"/>
    <w:rsid w:val="0045021E"/>
    <w:rsid w:val="00450705"/>
    <w:rsid w:val="00450EAA"/>
    <w:rsid w:val="00451602"/>
    <w:rsid w:val="00451C83"/>
    <w:rsid w:val="004525C0"/>
    <w:rsid w:val="00452FA2"/>
    <w:rsid w:val="004541AF"/>
    <w:rsid w:val="00454F42"/>
    <w:rsid w:val="004555E0"/>
    <w:rsid w:val="0045567B"/>
    <w:rsid w:val="00456924"/>
    <w:rsid w:val="00456FF9"/>
    <w:rsid w:val="004579A4"/>
    <w:rsid w:val="00461451"/>
    <w:rsid w:val="00461D7F"/>
    <w:rsid w:val="0046204C"/>
    <w:rsid w:val="00463403"/>
    <w:rsid w:val="00463AB2"/>
    <w:rsid w:val="00463B2F"/>
    <w:rsid w:val="00465030"/>
    <w:rsid w:val="00465D07"/>
    <w:rsid w:val="00465DC3"/>
    <w:rsid w:val="00465F0A"/>
    <w:rsid w:val="0046664B"/>
    <w:rsid w:val="004671EC"/>
    <w:rsid w:val="004676FD"/>
    <w:rsid w:val="0047006D"/>
    <w:rsid w:val="00470198"/>
    <w:rsid w:val="00470205"/>
    <w:rsid w:val="004723D8"/>
    <w:rsid w:val="004724C1"/>
    <w:rsid w:val="00472708"/>
    <w:rsid w:val="00473F00"/>
    <w:rsid w:val="004744D6"/>
    <w:rsid w:val="00474826"/>
    <w:rsid w:val="004748FE"/>
    <w:rsid w:val="00475618"/>
    <w:rsid w:val="004770ED"/>
    <w:rsid w:val="00480EE5"/>
    <w:rsid w:val="00481390"/>
    <w:rsid w:val="0048245E"/>
    <w:rsid w:val="00482711"/>
    <w:rsid w:val="004837AA"/>
    <w:rsid w:val="00483DD1"/>
    <w:rsid w:val="0048484E"/>
    <w:rsid w:val="0048497E"/>
    <w:rsid w:val="004857E9"/>
    <w:rsid w:val="0048610D"/>
    <w:rsid w:val="004866A4"/>
    <w:rsid w:val="0048710C"/>
    <w:rsid w:val="00490600"/>
    <w:rsid w:val="004907AA"/>
    <w:rsid w:val="00490D2B"/>
    <w:rsid w:val="00490DB4"/>
    <w:rsid w:val="004919C1"/>
    <w:rsid w:val="00491F3D"/>
    <w:rsid w:val="00492D46"/>
    <w:rsid w:val="00492FFB"/>
    <w:rsid w:val="00493DAC"/>
    <w:rsid w:val="004941B1"/>
    <w:rsid w:val="00494EAA"/>
    <w:rsid w:val="00495206"/>
    <w:rsid w:val="004960B5"/>
    <w:rsid w:val="00497403"/>
    <w:rsid w:val="00497667"/>
    <w:rsid w:val="004978CD"/>
    <w:rsid w:val="00497EE6"/>
    <w:rsid w:val="00497F90"/>
    <w:rsid w:val="004A05B7"/>
    <w:rsid w:val="004A0DDF"/>
    <w:rsid w:val="004A1CC3"/>
    <w:rsid w:val="004A1E62"/>
    <w:rsid w:val="004A20A9"/>
    <w:rsid w:val="004A3133"/>
    <w:rsid w:val="004A3ACE"/>
    <w:rsid w:val="004A40D5"/>
    <w:rsid w:val="004A4123"/>
    <w:rsid w:val="004A50D1"/>
    <w:rsid w:val="004A5CB9"/>
    <w:rsid w:val="004A6474"/>
    <w:rsid w:val="004A69A9"/>
    <w:rsid w:val="004A6A56"/>
    <w:rsid w:val="004A7026"/>
    <w:rsid w:val="004A705A"/>
    <w:rsid w:val="004B0649"/>
    <w:rsid w:val="004B0C7A"/>
    <w:rsid w:val="004B2D21"/>
    <w:rsid w:val="004B2DEF"/>
    <w:rsid w:val="004B340C"/>
    <w:rsid w:val="004B46A8"/>
    <w:rsid w:val="004B4AFF"/>
    <w:rsid w:val="004B50A0"/>
    <w:rsid w:val="004B5D57"/>
    <w:rsid w:val="004B6A67"/>
    <w:rsid w:val="004B7244"/>
    <w:rsid w:val="004B7B82"/>
    <w:rsid w:val="004B7C72"/>
    <w:rsid w:val="004C0EA6"/>
    <w:rsid w:val="004C2171"/>
    <w:rsid w:val="004C21B3"/>
    <w:rsid w:val="004C27FB"/>
    <w:rsid w:val="004C2F28"/>
    <w:rsid w:val="004C2F6A"/>
    <w:rsid w:val="004C3038"/>
    <w:rsid w:val="004C489A"/>
    <w:rsid w:val="004C498B"/>
    <w:rsid w:val="004C4BF2"/>
    <w:rsid w:val="004C5DC2"/>
    <w:rsid w:val="004C5E39"/>
    <w:rsid w:val="004C6710"/>
    <w:rsid w:val="004C7AB5"/>
    <w:rsid w:val="004C7D47"/>
    <w:rsid w:val="004D008A"/>
    <w:rsid w:val="004D0769"/>
    <w:rsid w:val="004D0926"/>
    <w:rsid w:val="004D17BC"/>
    <w:rsid w:val="004D1BD4"/>
    <w:rsid w:val="004D26A4"/>
    <w:rsid w:val="004D2B6E"/>
    <w:rsid w:val="004D2C60"/>
    <w:rsid w:val="004D3638"/>
    <w:rsid w:val="004D568E"/>
    <w:rsid w:val="004D6145"/>
    <w:rsid w:val="004D6233"/>
    <w:rsid w:val="004D6E7A"/>
    <w:rsid w:val="004D7F19"/>
    <w:rsid w:val="004E1376"/>
    <w:rsid w:val="004E16A1"/>
    <w:rsid w:val="004E1942"/>
    <w:rsid w:val="004E1C7B"/>
    <w:rsid w:val="004E1D07"/>
    <w:rsid w:val="004E35E9"/>
    <w:rsid w:val="004E35F8"/>
    <w:rsid w:val="004E5F11"/>
    <w:rsid w:val="004E671A"/>
    <w:rsid w:val="004F0477"/>
    <w:rsid w:val="004F0965"/>
    <w:rsid w:val="004F190D"/>
    <w:rsid w:val="004F1A35"/>
    <w:rsid w:val="004F4535"/>
    <w:rsid w:val="004F58AA"/>
    <w:rsid w:val="004F63D7"/>
    <w:rsid w:val="004F684E"/>
    <w:rsid w:val="004F70B4"/>
    <w:rsid w:val="0050183B"/>
    <w:rsid w:val="00502190"/>
    <w:rsid w:val="00502CFD"/>
    <w:rsid w:val="00503211"/>
    <w:rsid w:val="00503E88"/>
    <w:rsid w:val="005049F3"/>
    <w:rsid w:val="00505601"/>
    <w:rsid w:val="00505A84"/>
    <w:rsid w:val="005060CD"/>
    <w:rsid w:val="005103C0"/>
    <w:rsid w:val="0051202B"/>
    <w:rsid w:val="0051206A"/>
    <w:rsid w:val="005124C5"/>
    <w:rsid w:val="0051254A"/>
    <w:rsid w:val="005149BB"/>
    <w:rsid w:val="00517880"/>
    <w:rsid w:val="005204FE"/>
    <w:rsid w:val="00520AD5"/>
    <w:rsid w:val="00520CA1"/>
    <w:rsid w:val="0052101D"/>
    <w:rsid w:val="00522FBF"/>
    <w:rsid w:val="005232CA"/>
    <w:rsid w:val="0052497F"/>
    <w:rsid w:val="0052556C"/>
    <w:rsid w:val="0052583B"/>
    <w:rsid w:val="00525A1F"/>
    <w:rsid w:val="00525E21"/>
    <w:rsid w:val="00525F45"/>
    <w:rsid w:val="0052632D"/>
    <w:rsid w:val="005263DF"/>
    <w:rsid w:val="00526A5F"/>
    <w:rsid w:val="00526BA3"/>
    <w:rsid w:val="00526E45"/>
    <w:rsid w:val="005270F1"/>
    <w:rsid w:val="00527477"/>
    <w:rsid w:val="00527FD6"/>
    <w:rsid w:val="0053244D"/>
    <w:rsid w:val="005329B8"/>
    <w:rsid w:val="00532B38"/>
    <w:rsid w:val="00532B86"/>
    <w:rsid w:val="00533D65"/>
    <w:rsid w:val="0053420A"/>
    <w:rsid w:val="005355F7"/>
    <w:rsid w:val="00535A45"/>
    <w:rsid w:val="00536554"/>
    <w:rsid w:val="00536FC6"/>
    <w:rsid w:val="00537085"/>
    <w:rsid w:val="005372B5"/>
    <w:rsid w:val="00541BC1"/>
    <w:rsid w:val="00541CC8"/>
    <w:rsid w:val="00541E5F"/>
    <w:rsid w:val="00542A07"/>
    <w:rsid w:val="00544054"/>
    <w:rsid w:val="005441B0"/>
    <w:rsid w:val="00544EAD"/>
    <w:rsid w:val="0054547D"/>
    <w:rsid w:val="0054658A"/>
    <w:rsid w:val="005470D5"/>
    <w:rsid w:val="0054716E"/>
    <w:rsid w:val="00547608"/>
    <w:rsid w:val="005476C9"/>
    <w:rsid w:val="005502F7"/>
    <w:rsid w:val="00550BB6"/>
    <w:rsid w:val="0055151E"/>
    <w:rsid w:val="00552132"/>
    <w:rsid w:val="005523C8"/>
    <w:rsid w:val="005527EB"/>
    <w:rsid w:val="0055348B"/>
    <w:rsid w:val="005537D9"/>
    <w:rsid w:val="00554AA0"/>
    <w:rsid w:val="00555F2A"/>
    <w:rsid w:val="00556495"/>
    <w:rsid w:val="00556F1C"/>
    <w:rsid w:val="00557522"/>
    <w:rsid w:val="0056046D"/>
    <w:rsid w:val="00560E29"/>
    <w:rsid w:val="00560F17"/>
    <w:rsid w:val="0056107A"/>
    <w:rsid w:val="00561997"/>
    <w:rsid w:val="005626B7"/>
    <w:rsid w:val="0056293D"/>
    <w:rsid w:val="00562F7F"/>
    <w:rsid w:val="00563052"/>
    <w:rsid w:val="0056306C"/>
    <w:rsid w:val="00563858"/>
    <w:rsid w:val="0056458B"/>
    <w:rsid w:val="00565B2B"/>
    <w:rsid w:val="005665EE"/>
    <w:rsid w:val="00567336"/>
    <w:rsid w:val="00567367"/>
    <w:rsid w:val="005676EC"/>
    <w:rsid w:val="005679D7"/>
    <w:rsid w:val="005708C0"/>
    <w:rsid w:val="0057201C"/>
    <w:rsid w:val="00572342"/>
    <w:rsid w:val="00573F30"/>
    <w:rsid w:val="005746FA"/>
    <w:rsid w:val="00575890"/>
    <w:rsid w:val="00575964"/>
    <w:rsid w:val="00576160"/>
    <w:rsid w:val="00576B7C"/>
    <w:rsid w:val="00576F21"/>
    <w:rsid w:val="00580A1C"/>
    <w:rsid w:val="00581129"/>
    <w:rsid w:val="00581D12"/>
    <w:rsid w:val="005849AF"/>
    <w:rsid w:val="00585E49"/>
    <w:rsid w:val="00585FD4"/>
    <w:rsid w:val="0058661A"/>
    <w:rsid w:val="00587A11"/>
    <w:rsid w:val="00587B33"/>
    <w:rsid w:val="00587DEB"/>
    <w:rsid w:val="00590066"/>
    <w:rsid w:val="005901ED"/>
    <w:rsid w:val="00591257"/>
    <w:rsid w:val="00592D2B"/>
    <w:rsid w:val="00593F2A"/>
    <w:rsid w:val="0059437F"/>
    <w:rsid w:val="0059557E"/>
    <w:rsid w:val="00595923"/>
    <w:rsid w:val="00595D11"/>
    <w:rsid w:val="005963DE"/>
    <w:rsid w:val="00596FE8"/>
    <w:rsid w:val="005973D8"/>
    <w:rsid w:val="00597C47"/>
    <w:rsid w:val="00597D82"/>
    <w:rsid w:val="005A0802"/>
    <w:rsid w:val="005A0A34"/>
    <w:rsid w:val="005A18A8"/>
    <w:rsid w:val="005A20BE"/>
    <w:rsid w:val="005A2967"/>
    <w:rsid w:val="005A2B1C"/>
    <w:rsid w:val="005A2CC0"/>
    <w:rsid w:val="005A3364"/>
    <w:rsid w:val="005A33DB"/>
    <w:rsid w:val="005A4D23"/>
    <w:rsid w:val="005A543F"/>
    <w:rsid w:val="005A5C25"/>
    <w:rsid w:val="005A5D48"/>
    <w:rsid w:val="005A604F"/>
    <w:rsid w:val="005A61E5"/>
    <w:rsid w:val="005A6523"/>
    <w:rsid w:val="005A6B4C"/>
    <w:rsid w:val="005B023E"/>
    <w:rsid w:val="005B0A27"/>
    <w:rsid w:val="005B0A48"/>
    <w:rsid w:val="005B1C40"/>
    <w:rsid w:val="005B1D95"/>
    <w:rsid w:val="005B1E2A"/>
    <w:rsid w:val="005B245F"/>
    <w:rsid w:val="005B293E"/>
    <w:rsid w:val="005B2958"/>
    <w:rsid w:val="005B3B0B"/>
    <w:rsid w:val="005B3FF9"/>
    <w:rsid w:val="005B46D1"/>
    <w:rsid w:val="005B48CC"/>
    <w:rsid w:val="005B6144"/>
    <w:rsid w:val="005B7550"/>
    <w:rsid w:val="005B7CC4"/>
    <w:rsid w:val="005C0022"/>
    <w:rsid w:val="005C1088"/>
    <w:rsid w:val="005C24A2"/>
    <w:rsid w:val="005C25B0"/>
    <w:rsid w:val="005C28D9"/>
    <w:rsid w:val="005C2BE0"/>
    <w:rsid w:val="005C2CB0"/>
    <w:rsid w:val="005C3A54"/>
    <w:rsid w:val="005C4D66"/>
    <w:rsid w:val="005C53D4"/>
    <w:rsid w:val="005C5AE4"/>
    <w:rsid w:val="005C632C"/>
    <w:rsid w:val="005C767F"/>
    <w:rsid w:val="005D10BE"/>
    <w:rsid w:val="005D1D1B"/>
    <w:rsid w:val="005D2170"/>
    <w:rsid w:val="005D36C3"/>
    <w:rsid w:val="005D3F1A"/>
    <w:rsid w:val="005D430E"/>
    <w:rsid w:val="005D43B7"/>
    <w:rsid w:val="005D536F"/>
    <w:rsid w:val="005D57AA"/>
    <w:rsid w:val="005D6100"/>
    <w:rsid w:val="005D6805"/>
    <w:rsid w:val="005D6C08"/>
    <w:rsid w:val="005D7C76"/>
    <w:rsid w:val="005E2376"/>
    <w:rsid w:val="005E30B8"/>
    <w:rsid w:val="005E3905"/>
    <w:rsid w:val="005E3FEF"/>
    <w:rsid w:val="005E410D"/>
    <w:rsid w:val="005E4203"/>
    <w:rsid w:val="005E5733"/>
    <w:rsid w:val="005E65BE"/>
    <w:rsid w:val="005E6F49"/>
    <w:rsid w:val="005E737F"/>
    <w:rsid w:val="005F07D0"/>
    <w:rsid w:val="005F08CF"/>
    <w:rsid w:val="005F0BAB"/>
    <w:rsid w:val="005F0D07"/>
    <w:rsid w:val="005F1A63"/>
    <w:rsid w:val="005F269C"/>
    <w:rsid w:val="005F2D8C"/>
    <w:rsid w:val="005F40D5"/>
    <w:rsid w:val="005F57E4"/>
    <w:rsid w:val="0060018B"/>
    <w:rsid w:val="00600E50"/>
    <w:rsid w:val="0060131C"/>
    <w:rsid w:val="006016C2"/>
    <w:rsid w:val="0060199D"/>
    <w:rsid w:val="00602760"/>
    <w:rsid w:val="00602D72"/>
    <w:rsid w:val="00603BE8"/>
    <w:rsid w:val="00603D8A"/>
    <w:rsid w:val="00604C0A"/>
    <w:rsid w:val="006064F1"/>
    <w:rsid w:val="00606D1E"/>
    <w:rsid w:val="00607806"/>
    <w:rsid w:val="00607FC0"/>
    <w:rsid w:val="006100F4"/>
    <w:rsid w:val="00610A89"/>
    <w:rsid w:val="00611222"/>
    <w:rsid w:val="00611337"/>
    <w:rsid w:val="0061261A"/>
    <w:rsid w:val="00612B04"/>
    <w:rsid w:val="0061366E"/>
    <w:rsid w:val="00613961"/>
    <w:rsid w:val="006142F4"/>
    <w:rsid w:val="00614F12"/>
    <w:rsid w:val="006171C1"/>
    <w:rsid w:val="006207DA"/>
    <w:rsid w:val="00620B27"/>
    <w:rsid w:val="00622D94"/>
    <w:rsid w:val="00623709"/>
    <w:rsid w:val="006238AF"/>
    <w:rsid w:val="006243BD"/>
    <w:rsid w:val="00624D88"/>
    <w:rsid w:val="006255E8"/>
    <w:rsid w:val="00625ACE"/>
    <w:rsid w:val="00626F4E"/>
    <w:rsid w:val="00626FAC"/>
    <w:rsid w:val="00630403"/>
    <w:rsid w:val="00630AE6"/>
    <w:rsid w:val="00631053"/>
    <w:rsid w:val="00631281"/>
    <w:rsid w:val="006320D4"/>
    <w:rsid w:val="0063291F"/>
    <w:rsid w:val="00632A2C"/>
    <w:rsid w:val="006339B9"/>
    <w:rsid w:val="006342C6"/>
    <w:rsid w:val="0063539C"/>
    <w:rsid w:val="00635F93"/>
    <w:rsid w:val="0063600C"/>
    <w:rsid w:val="00636215"/>
    <w:rsid w:val="0063668A"/>
    <w:rsid w:val="006406FE"/>
    <w:rsid w:val="00641D10"/>
    <w:rsid w:val="006438D4"/>
    <w:rsid w:val="0064427D"/>
    <w:rsid w:val="00645963"/>
    <w:rsid w:val="00645E90"/>
    <w:rsid w:val="00647CD2"/>
    <w:rsid w:val="00647DAE"/>
    <w:rsid w:val="00651214"/>
    <w:rsid w:val="0065195A"/>
    <w:rsid w:val="006522F9"/>
    <w:rsid w:val="00652928"/>
    <w:rsid w:val="00654550"/>
    <w:rsid w:val="00654E20"/>
    <w:rsid w:val="006552F3"/>
    <w:rsid w:val="00655640"/>
    <w:rsid w:val="0065658E"/>
    <w:rsid w:val="006578CF"/>
    <w:rsid w:val="006611FD"/>
    <w:rsid w:val="00662542"/>
    <w:rsid w:val="00662C53"/>
    <w:rsid w:val="0066355D"/>
    <w:rsid w:val="00665247"/>
    <w:rsid w:val="0066568B"/>
    <w:rsid w:val="00666845"/>
    <w:rsid w:val="00666F59"/>
    <w:rsid w:val="0066736B"/>
    <w:rsid w:val="00667790"/>
    <w:rsid w:val="00670522"/>
    <w:rsid w:val="00671177"/>
    <w:rsid w:val="0067257E"/>
    <w:rsid w:val="00672881"/>
    <w:rsid w:val="00672DEF"/>
    <w:rsid w:val="00673265"/>
    <w:rsid w:val="0067444F"/>
    <w:rsid w:val="0067466B"/>
    <w:rsid w:val="00674AEC"/>
    <w:rsid w:val="00675875"/>
    <w:rsid w:val="0067607E"/>
    <w:rsid w:val="00676563"/>
    <w:rsid w:val="00676E87"/>
    <w:rsid w:val="006775FD"/>
    <w:rsid w:val="006779EC"/>
    <w:rsid w:val="00681131"/>
    <w:rsid w:val="00681C49"/>
    <w:rsid w:val="006821C9"/>
    <w:rsid w:val="006830BA"/>
    <w:rsid w:val="00683EC9"/>
    <w:rsid w:val="00684A40"/>
    <w:rsid w:val="00685018"/>
    <w:rsid w:val="0068530E"/>
    <w:rsid w:val="00685339"/>
    <w:rsid w:val="00685C93"/>
    <w:rsid w:val="006900B2"/>
    <w:rsid w:val="00690428"/>
    <w:rsid w:val="00691157"/>
    <w:rsid w:val="00691AF4"/>
    <w:rsid w:val="00693224"/>
    <w:rsid w:val="0069653C"/>
    <w:rsid w:val="00696775"/>
    <w:rsid w:val="006968AD"/>
    <w:rsid w:val="00697ABD"/>
    <w:rsid w:val="006A036E"/>
    <w:rsid w:val="006A0ACD"/>
    <w:rsid w:val="006A1886"/>
    <w:rsid w:val="006A2CF7"/>
    <w:rsid w:val="006A36D8"/>
    <w:rsid w:val="006A4A49"/>
    <w:rsid w:val="006A4ACA"/>
    <w:rsid w:val="006A7267"/>
    <w:rsid w:val="006A76C4"/>
    <w:rsid w:val="006A7831"/>
    <w:rsid w:val="006A79A7"/>
    <w:rsid w:val="006B0403"/>
    <w:rsid w:val="006B087B"/>
    <w:rsid w:val="006B18E7"/>
    <w:rsid w:val="006B249F"/>
    <w:rsid w:val="006B323D"/>
    <w:rsid w:val="006B3842"/>
    <w:rsid w:val="006B39E6"/>
    <w:rsid w:val="006B5EE2"/>
    <w:rsid w:val="006B6299"/>
    <w:rsid w:val="006B72EC"/>
    <w:rsid w:val="006B788A"/>
    <w:rsid w:val="006B7A66"/>
    <w:rsid w:val="006C316D"/>
    <w:rsid w:val="006C47FD"/>
    <w:rsid w:val="006C502C"/>
    <w:rsid w:val="006C5C48"/>
    <w:rsid w:val="006C7482"/>
    <w:rsid w:val="006C7D95"/>
    <w:rsid w:val="006D02D4"/>
    <w:rsid w:val="006D0D87"/>
    <w:rsid w:val="006D1153"/>
    <w:rsid w:val="006D171B"/>
    <w:rsid w:val="006D214B"/>
    <w:rsid w:val="006D2430"/>
    <w:rsid w:val="006D44E5"/>
    <w:rsid w:val="006D5737"/>
    <w:rsid w:val="006D5AE9"/>
    <w:rsid w:val="006D5FA7"/>
    <w:rsid w:val="006D64B5"/>
    <w:rsid w:val="006D6FB9"/>
    <w:rsid w:val="006D7AB5"/>
    <w:rsid w:val="006E0AC4"/>
    <w:rsid w:val="006E1D84"/>
    <w:rsid w:val="006E1FB5"/>
    <w:rsid w:val="006E3232"/>
    <w:rsid w:val="006E41B3"/>
    <w:rsid w:val="006E4242"/>
    <w:rsid w:val="006E62AD"/>
    <w:rsid w:val="006E7015"/>
    <w:rsid w:val="006E75CD"/>
    <w:rsid w:val="006F02A9"/>
    <w:rsid w:val="006F084A"/>
    <w:rsid w:val="006F0982"/>
    <w:rsid w:val="006F0D57"/>
    <w:rsid w:val="006F132B"/>
    <w:rsid w:val="006F1F30"/>
    <w:rsid w:val="006F210B"/>
    <w:rsid w:val="006F2116"/>
    <w:rsid w:val="006F29FC"/>
    <w:rsid w:val="006F39CB"/>
    <w:rsid w:val="006F3EF9"/>
    <w:rsid w:val="006F4551"/>
    <w:rsid w:val="006F63CC"/>
    <w:rsid w:val="006F6BB1"/>
    <w:rsid w:val="006F733D"/>
    <w:rsid w:val="006F74EB"/>
    <w:rsid w:val="006F74EF"/>
    <w:rsid w:val="006F7A59"/>
    <w:rsid w:val="006F7E6C"/>
    <w:rsid w:val="00700075"/>
    <w:rsid w:val="007006E6"/>
    <w:rsid w:val="00700ABB"/>
    <w:rsid w:val="00701512"/>
    <w:rsid w:val="00701732"/>
    <w:rsid w:val="00701A2C"/>
    <w:rsid w:val="00702335"/>
    <w:rsid w:val="00704420"/>
    <w:rsid w:val="00704D1D"/>
    <w:rsid w:val="00705443"/>
    <w:rsid w:val="00706476"/>
    <w:rsid w:val="007069E7"/>
    <w:rsid w:val="00707070"/>
    <w:rsid w:val="007077D3"/>
    <w:rsid w:val="00711640"/>
    <w:rsid w:val="00711CDD"/>
    <w:rsid w:val="00711F33"/>
    <w:rsid w:val="0071202D"/>
    <w:rsid w:val="00712035"/>
    <w:rsid w:val="00712296"/>
    <w:rsid w:val="007133EF"/>
    <w:rsid w:val="007137BA"/>
    <w:rsid w:val="00714773"/>
    <w:rsid w:val="00716B31"/>
    <w:rsid w:val="00716C43"/>
    <w:rsid w:val="00716F73"/>
    <w:rsid w:val="007204C2"/>
    <w:rsid w:val="00720904"/>
    <w:rsid w:val="00720CA5"/>
    <w:rsid w:val="00721812"/>
    <w:rsid w:val="00721838"/>
    <w:rsid w:val="00721C19"/>
    <w:rsid w:val="00722152"/>
    <w:rsid w:val="007224E8"/>
    <w:rsid w:val="00722601"/>
    <w:rsid w:val="0072276B"/>
    <w:rsid w:val="00723AC5"/>
    <w:rsid w:val="00723E5F"/>
    <w:rsid w:val="007240C8"/>
    <w:rsid w:val="00724D54"/>
    <w:rsid w:val="00725811"/>
    <w:rsid w:val="00726456"/>
    <w:rsid w:val="00726C83"/>
    <w:rsid w:val="00726E5F"/>
    <w:rsid w:val="00726E65"/>
    <w:rsid w:val="00727101"/>
    <w:rsid w:val="00727AE9"/>
    <w:rsid w:val="00727D41"/>
    <w:rsid w:val="007303D3"/>
    <w:rsid w:val="00730638"/>
    <w:rsid w:val="00730696"/>
    <w:rsid w:val="00730FB6"/>
    <w:rsid w:val="0073246D"/>
    <w:rsid w:val="007325B1"/>
    <w:rsid w:val="00733D5B"/>
    <w:rsid w:val="007359DF"/>
    <w:rsid w:val="00735ABE"/>
    <w:rsid w:val="00735C0A"/>
    <w:rsid w:val="00735EC5"/>
    <w:rsid w:val="00736AB5"/>
    <w:rsid w:val="007402F6"/>
    <w:rsid w:val="00740959"/>
    <w:rsid w:val="00740B58"/>
    <w:rsid w:val="00740BB2"/>
    <w:rsid w:val="007412A4"/>
    <w:rsid w:val="00742234"/>
    <w:rsid w:val="0074257A"/>
    <w:rsid w:val="00742AEB"/>
    <w:rsid w:val="00742BA7"/>
    <w:rsid w:val="00742E16"/>
    <w:rsid w:val="00742E7A"/>
    <w:rsid w:val="0074360E"/>
    <w:rsid w:val="00743932"/>
    <w:rsid w:val="00744DF4"/>
    <w:rsid w:val="007459BF"/>
    <w:rsid w:val="00746381"/>
    <w:rsid w:val="00746577"/>
    <w:rsid w:val="007465C8"/>
    <w:rsid w:val="00746E80"/>
    <w:rsid w:val="00750C5E"/>
    <w:rsid w:val="00750FCE"/>
    <w:rsid w:val="00751A2B"/>
    <w:rsid w:val="007521EE"/>
    <w:rsid w:val="007525CB"/>
    <w:rsid w:val="007539BD"/>
    <w:rsid w:val="00753EF4"/>
    <w:rsid w:val="00754577"/>
    <w:rsid w:val="007553CF"/>
    <w:rsid w:val="007571E9"/>
    <w:rsid w:val="0075794E"/>
    <w:rsid w:val="007601E6"/>
    <w:rsid w:val="00760F22"/>
    <w:rsid w:val="007613FF"/>
    <w:rsid w:val="007614AF"/>
    <w:rsid w:val="007629FB"/>
    <w:rsid w:val="0076430B"/>
    <w:rsid w:val="00764E7D"/>
    <w:rsid w:val="00764FB7"/>
    <w:rsid w:val="007651B3"/>
    <w:rsid w:val="00765423"/>
    <w:rsid w:val="00766BEA"/>
    <w:rsid w:val="00771400"/>
    <w:rsid w:val="00771C94"/>
    <w:rsid w:val="00772652"/>
    <w:rsid w:val="00773C01"/>
    <w:rsid w:val="0077429F"/>
    <w:rsid w:val="007756E3"/>
    <w:rsid w:val="007779C8"/>
    <w:rsid w:val="00780DB1"/>
    <w:rsid w:val="00780F36"/>
    <w:rsid w:val="00782261"/>
    <w:rsid w:val="00783194"/>
    <w:rsid w:val="0078330E"/>
    <w:rsid w:val="00783E2E"/>
    <w:rsid w:val="00784C82"/>
    <w:rsid w:val="00784FD3"/>
    <w:rsid w:val="00785443"/>
    <w:rsid w:val="007854B6"/>
    <w:rsid w:val="0078644D"/>
    <w:rsid w:val="0078676B"/>
    <w:rsid w:val="00787688"/>
    <w:rsid w:val="007877D9"/>
    <w:rsid w:val="00787BAC"/>
    <w:rsid w:val="00787C29"/>
    <w:rsid w:val="00787DC8"/>
    <w:rsid w:val="00790BE2"/>
    <w:rsid w:val="0079210C"/>
    <w:rsid w:val="007923BC"/>
    <w:rsid w:val="007929A9"/>
    <w:rsid w:val="00792C63"/>
    <w:rsid w:val="00793C28"/>
    <w:rsid w:val="0079434E"/>
    <w:rsid w:val="00795A4B"/>
    <w:rsid w:val="0079607C"/>
    <w:rsid w:val="007966C0"/>
    <w:rsid w:val="007A0342"/>
    <w:rsid w:val="007A124F"/>
    <w:rsid w:val="007A1BA0"/>
    <w:rsid w:val="007A21F1"/>
    <w:rsid w:val="007A2628"/>
    <w:rsid w:val="007A2D02"/>
    <w:rsid w:val="007A4487"/>
    <w:rsid w:val="007A4DAA"/>
    <w:rsid w:val="007A5065"/>
    <w:rsid w:val="007A6BD8"/>
    <w:rsid w:val="007A7953"/>
    <w:rsid w:val="007B0427"/>
    <w:rsid w:val="007B0503"/>
    <w:rsid w:val="007B1954"/>
    <w:rsid w:val="007B1A41"/>
    <w:rsid w:val="007B220F"/>
    <w:rsid w:val="007B2D7C"/>
    <w:rsid w:val="007B323E"/>
    <w:rsid w:val="007B37B4"/>
    <w:rsid w:val="007B3AAE"/>
    <w:rsid w:val="007B5874"/>
    <w:rsid w:val="007B5923"/>
    <w:rsid w:val="007B6C42"/>
    <w:rsid w:val="007B7753"/>
    <w:rsid w:val="007C0C06"/>
    <w:rsid w:val="007C369F"/>
    <w:rsid w:val="007C3A6E"/>
    <w:rsid w:val="007C49FB"/>
    <w:rsid w:val="007C6986"/>
    <w:rsid w:val="007D236B"/>
    <w:rsid w:val="007D246B"/>
    <w:rsid w:val="007D3A52"/>
    <w:rsid w:val="007D4272"/>
    <w:rsid w:val="007D4326"/>
    <w:rsid w:val="007D5D6A"/>
    <w:rsid w:val="007D76A2"/>
    <w:rsid w:val="007E062A"/>
    <w:rsid w:val="007E0674"/>
    <w:rsid w:val="007E0B92"/>
    <w:rsid w:val="007E119A"/>
    <w:rsid w:val="007E1379"/>
    <w:rsid w:val="007E1B3D"/>
    <w:rsid w:val="007E26B9"/>
    <w:rsid w:val="007E27A9"/>
    <w:rsid w:val="007E3DBA"/>
    <w:rsid w:val="007E420A"/>
    <w:rsid w:val="007E43CE"/>
    <w:rsid w:val="007E4477"/>
    <w:rsid w:val="007E45EE"/>
    <w:rsid w:val="007E4660"/>
    <w:rsid w:val="007E476E"/>
    <w:rsid w:val="007E4EF9"/>
    <w:rsid w:val="007E5EDB"/>
    <w:rsid w:val="007E60ED"/>
    <w:rsid w:val="007E6399"/>
    <w:rsid w:val="007E6F2E"/>
    <w:rsid w:val="007E7046"/>
    <w:rsid w:val="007F06FD"/>
    <w:rsid w:val="007F1457"/>
    <w:rsid w:val="007F1519"/>
    <w:rsid w:val="007F160A"/>
    <w:rsid w:val="007F1EE6"/>
    <w:rsid w:val="007F3A97"/>
    <w:rsid w:val="007F4868"/>
    <w:rsid w:val="007F4D6C"/>
    <w:rsid w:val="007F5642"/>
    <w:rsid w:val="007F5AFC"/>
    <w:rsid w:val="007F5B0E"/>
    <w:rsid w:val="007F5E84"/>
    <w:rsid w:val="007F641B"/>
    <w:rsid w:val="007F64F3"/>
    <w:rsid w:val="007F663F"/>
    <w:rsid w:val="007F6BDA"/>
    <w:rsid w:val="007F7120"/>
    <w:rsid w:val="00800C11"/>
    <w:rsid w:val="00801952"/>
    <w:rsid w:val="00801DB4"/>
    <w:rsid w:val="00802076"/>
    <w:rsid w:val="0080255F"/>
    <w:rsid w:val="00802918"/>
    <w:rsid w:val="00802FDC"/>
    <w:rsid w:val="00802FEA"/>
    <w:rsid w:val="00803432"/>
    <w:rsid w:val="00803936"/>
    <w:rsid w:val="00803993"/>
    <w:rsid w:val="00803FD0"/>
    <w:rsid w:val="00804F37"/>
    <w:rsid w:val="00805119"/>
    <w:rsid w:val="008051EB"/>
    <w:rsid w:val="008076D1"/>
    <w:rsid w:val="008101E0"/>
    <w:rsid w:val="008101F6"/>
    <w:rsid w:val="00811612"/>
    <w:rsid w:val="0081254F"/>
    <w:rsid w:val="00812C31"/>
    <w:rsid w:val="0081310F"/>
    <w:rsid w:val="00813A91"/>
    <w:rsid w:val="00813CF8"/>
    <w:rsid w:val="00813DB6"/>
    <w:rsid w:val="00813DD8"/>
    <w:rsid w:val="00815B94"/>
    <w:rsid w:val="00816499"/>
    <w:rsid w:val="00816785"/>
    <w:rsid w:val="00817B6C"/>
    <w:rsid w:val="00817BAA"/>
    <w:rsid w:val="00817C1A"/>
    <w:rsid w:val="00820260"/>
    <w:rsid w:val="0082028B"/>
    <w:rsid w:val="00820424"/>
    <w:rsid w:val="00820AA0"/>
    <w:rsid w:val="00821968"/>
    <w:rsid w:val="00821EFB"/>
    <w:rsid w:val="0082245A"/>
    <w:rsid w:val="0082276D"/>
    <w:rsid w:val="00823166"/>
    <w:rsid w:val="00823A5A"/>
    <w:rsid w:val="00823FA4"/>
    <w:rsid w:val="00823FE5"/>
    <w:rsid w:val="0082470A"/>
    <w:rsid w:val="0082493D"/>
    <w:rsid w:val="0082496E"/>
    <w:rsid w:val="008251AB"/>
    <w:rsid w:val="00825382"/>
    <w:rsid w:val="00826A12"/>
    <w:rsid w:val="00827999"/>
    <w:rsid w:val="008306D8"/>
    <w:rsid w:val="00830BD9"/>
    <w:rsid w:val="00831423"/>
    <w:rsid w:val="00831ED1"/>
    <w:rsid w:val="00834188"/>
    <w:rsid w:val="008343BF"/>
    <w:rsid w:val="00834706"/>
    <w:rsid w:val="00834BD3"/>
    <w:rsid w:val="008359B1"/>
    <w:rsid w:val="00835FC7"/>
    <w:rsid w:val="00835FFE"/>
    <w:rsid w:val="00837DCF"/>
    <w:rsid w:val="008407A7"/>
    <w:rsid w:val="00841C5F"/>
    <w:rsid w:val="00842229"/>
    <w:rsid w:val="00842F06"/>
    <w:rsid w:val="00843257"/>
    <w:rsid w:val="008439B9"/>
    <w:rsid w:val="00843DB9"/>
    <w:rsid w:val="00846010"/>
    <w:rsid w:val="00847250"/>
    <w:rsid w:val="00847EC5"/>
    <w:rsid w:val="00850071"/>
    <w:rsid w:val="00850080"/>
    <w:rsid w:val="0085097F"/>
    <w:rsid w:val="00850E54"/>
    <w:rsid w:val="008510F8"/>
    <w:rsid w:val="00851B8E"/>
    <w:rsid w:val="0085244F"/>
    <w:rsid w:val="0085258C"/>
    <w:rsid w:val="00852C61"/>
    <w:rsid w:val="00853371"/>
    <w:rsid w:val="008548C3"/>
    <w:rsid w:val="0085582C"/>
    <w:rsid w:val="00855CE7"/>
    <w:rsid w:val="00855E52"/>
    <w:rsid w:val="00860F38"/>
    <w:rsid w:val="00861ADD"/>
    <w:rsid w:val="0086204C"/>
    <w:rsid w:val="00862E54"/>
    <w:rsid w:val="008633BB"/>
    <w:rsid w:val="00863AF1"/>
    <w:rsid w:val="0086476B"/>
    <w:rsid w:val="00864A78"/>
    <w:rsid w:val="008657FB"/>
    <w:rsid w:val="00867AE0"/>
    <w:rsid w:val="00870C2D"/>
    <w:rsid w:val="00871BD5"/>
    <w:rsid w:val="00871F81"/>
    <w:rsid w:val="00871FA1"/>
    <w:rsid w:val="008732DA"/>
    <w:rsid w:val="00873510"/>
    <w:rsid w:val="0087399E"/>
    <w:rsid w:val="00873EA3"/>
    <w:rsid w:val="008740C8"/>
    <w:rsid w:val="00874247"/>
    <w:rsid w:val="00874634"/>
    <w:rsid w:val="0087659B"/>
    <w:rsid w:val="00876B0F"/>
    <w:rsid w:val="00877161"/>
    <w:rsid w:val="008772BE"/>
    <w:rsid w:val="00877F7F"/>
    <w:rsid w:val="00880C27"/>
    <w:rsid w:val="00881579"/>
    <w:rsid w:val="008816B2"/>
    <w:rsid w:val="00882403"/>
    <w:rsid w:val="008843F9"/>
    <w:rsid w:val="008846A3"/>
    <w:rsid w:val="00884B96"/>
    <w:rsid w:val="0088509C"/>
    <w:rsid w:val="00885BB5"/>
    <w:rsid w:val="00885F56"/>
    <w:rsid w:val="00886546"/>
    <w:rsid w:val="00887D0E"/>
    <w:rsid w:val="00890B44"/>
    <w:rsid w:val="008912F3"/>
    <w:rsid w:val="00891491"/>
    <w:rsid w:val="0089152A"/>
    <w:rsid w:val="00891BD5"/>
    <w:rsid w:val="008930BB"/>
    <w:rsid w:val="00893A4D"/>
    <w:rsid w:val="0089419B"/>
    <w:rsid w:val="00894EDA"/>
    <w:rsid w:val="0089517A"/>
    <w:rsid w:val="008958DE"/>
    <w:rsid w:val="00896841"/>
    <w:rsid w:val="00897300"/>
    <w:rsid w:val="0089773B"/>
    <w:rsid w:val="008A07E8"/>
    <w:rsid w:val="008A0A66"/>
    <w:rsid w:val="008A15F5"/>
    <w:rsid w:val="008A20B2"/>
    <w:rsid w:val="008A2840"/>
    <w:rsid w:val="008A2E97"/>
    <w:rsid w:val="008A5B13"/>
    <w:rsid w:val="008A6D5E"/>
    <w:rsid w:val="008A7216"/>
    <w:rsid w:val="008B0695"/>
    <w:rsid w:val="008B1F6D"/>
    <w:rsid w:val="008B492C"/>
    <w:rsid w:val="008B5098"/>
    <w:rsid w:val="008B7027"/>
    <w:rsid w:val="008C0255"/>
    <w:rsid w:val="008C0699"/>
    <w:rsid w:val="008C27DF"/>
    <w:rsid w:val="008C2ABD"/>
    <w:rsid w:val="008C32F9"/>
    <w:rsid w:val="008C464F"/>
    <w:rsid w:val="008C4F43"/>
    <w:rsid w:val="008C748B"/>
    <w:rsid w:val="008C77E8"/>
    <w:rsid w:val="008D1C14"/>
    <w:rsid w:val="008D1C61"/>
    <w:rsid w:val="008D23DA"/>
    <w:rsid w:val="008D3E57"/>
    <w:rsid w:val="008D4856"/>
    <w:rsid w:val="008D5D75"/>
    <w:rsid w:val="008D601B"/>
    <w:rsid w:val="008D655B"/>
    <w:rsid w:val="008D6DCB"/>
    <w:rsid w:val="008E0649"/>
    <w:rsid w:val="008E0AF1"/>
    <w:rsid w:val="008E0AF4"/>
    <w:rsid w:val="008E0FBC"/>
    <w:rsid w:val="008E118B"/>
    <w:rsid w:val="008E134A"/>
    <w:rsid w:val="008E1688"/>
    <w:rsid w:val="008E1833"/>
    <w:rsid w:val="008E2508"/>
    <w:rsid w:val="008E2F43"/>
    <w:rsid w:val="008E31A0"/>
    <w:rsid w:val="008E3B9E"/>
    <w:rsid w:val="008E3FFF"/>
    <w:rsid w:val="008E5501"/>
    <w:rsid w:val="008E6C5D"/>
    <w:rsid w:val="008E6F3A"/>
    <w:rsid w:val="008E7B2A"/>
    <w:rsid w:val="008F0147"/>
    <w:rsid w:val="008F10EC"/>
    <w:rsid w:val="008F1E88"/>
    <w:rsid w:val="008F27CC"/>
    <w:rsid w:val="008F2D8A"/>
    <w:rsid w:val="008F3BC1"/>
    <w:rsid w:val="008F6175"/>
    <w:rsid w:val="008F6572"/>
    <w:rsid w:val="008F7C03"/>
    <w:rsid w:val="008F7EDF"/>
    <w:rsid w:val="0090010C"/>
    <w:rsid w:val="009001EE"/>
    <w:rsid w:val="0090043F"/>
    <w:rsid w:val="009010C9"/>
    <w:rsid w:val="00901DFE"/>
    <w:rsid w:val="0090227E"/>
    <w:rsid w:val="0090257A"/>
    <w:rsid w:val="00902F38"/>
    <w:rsid w:val="00903A92"/>
    <w:rsid w:val="00903BC1"/>
    <w:rsid w:val="00904893"/>
    <w:rsid w:val="0091092E"/>
    <w:rsid w:val="00911F39"/>
    <w:rsid w:val="00911FE7"/>
    <w:rsid w:val="00912039"/>
    <w:rsid w:val="00912173"/>
    <w:rsid w:val="0091283A"/>
    <w:rsid w:val="00912C82"/>
    <w:rsid w:val="0091300F"/>
    <w:rsid w:val="00913189"/>
    <w:rsid w:val="00913372"/>
    <w:rsid w:val="009134E8"/>
    <w:rsid w:val="00913712"/>
    <w:rsid w:val="009141A3"/>
    <w:rsid w:val="00914AE6"/>
    <w:rsid w:val="00916726"/>
    <w:rsid w:val="00917BD6"/>
    <w:rsid w:val="00920A20"/>
    <w:rsid w:val="00920A6C"/>
    <w:rsid w:val="0092246F"/>
    <w:rsid w:val="00922A78"/>
    <w:rsid w:val="009239BA"/>
    <w:rsid w:val="00923E5F"/>
    <w:rsid w:val="0092497F"/>
    <w:rsid w:val="00924A49"/>
    <w:rsid w:val="009259D7"/>
    <w:rsid w:val="00926799"/>
    <w:rsid w:val="009268D2"/>
    <w:rsid w:val="00927C7F"/>
    <w:rsid w:val="00930281"/>
    <w:rsid w:val="00930ACD"/>
    <w:rsid w:val="00931AEE"/>
    <w:rsid w:val="00931B07"/>
    <w:rsid w:val="00931B64"/>
    <w:rsid w:val="00931BA7"/>
    <w:rsid w:val="00931FBA"/>
    <w:rsid w:val="00932233"/>
    <w:rsid w:val="0093343F"/>
    <w:rsid w:val="00933ACD"/>
    <w:rsid w:val="00933FCA"/>
    <w:rsid w:val="0093444A"/>
    <w:rsid w:val="00934B7A"/>
    <w:rsid w:val="00935155"/>
    <w:rsid w:val="009353B4"/>
    <w:rsid w:val="009358EA"/>
    <w:rsid w:val="00935CCC"/>
    <w:rsid w:val="0093625C"/>
    <w:rsid w:val="0093652A"/>
    <w:rsid w:val="00936880"/>
    <w:rsid w:val="00937074"/>
    <w:rsid w:val="00937AB0"/>
    <w:rsid w:val="009410BB"/>
    <w:rsid w:val="0094113E"/>
    <w:rsid w:val="009427F7"/>
    <w:rsid w:val="00942954"/>
    <w:rsid w:val="00942ED3"/>
    <w:rsid w:val="0094352C"/>
    <w:rsid w:val="00943628"/>
    <w:rsid w:val="00943846"/>
    <w:rsid w:val="00943956"/>
    <w:rsid w:val="009446FB"/>
    <w:rsid w:val="00944DF0"/>
    <w:rsid w:val="00945315"/>
    <w:rsid w:val="00945849"/>
    <w:rsid w:val="00945E08"/>
    <w:rsid w:val="0094673B"/>
    <w:rsid w:val="009469A6"/>
    <w:rsid w:val="00946A09"/>
    <w:rsid w:val="00946A84"/>
    <w:rsid w:val="009500AA"/>
    <w:rsid w:val="00951740"/>
    <w:rsid w:val="00952143"/>
    <w:rsid w:val="009563EE"/>
    <w:rsid w:val="00957B8A"/>
    <w:rsid w:val="009603CD"/>
    <w:rsid w:val="009612F6"/>
    <w:rsid w:val="00961933"/>
    <w:rsid w:val="00963003"/>
    <w:rsid w:val="009635EC"/>
    <w:rsid w:val="009636E0"/>
    <w:rsid w:val="00964D6E"/>
    <w:rsid w:val="00964F65"/>
    <w:rsid w:val="00965AF6"/>
    <w:rsid w:val="00966252"/>
    <w:rsid w:val="00966310"/>
    <w:rsid w:val="00966A2A"/>
    <w:rsid w:val="009673D3"/>
    <w:rsid w:val="009706A9"/>
    <w:rsid w:val="009713B8"/>
    <w:rsid w:val="00971A3D"/>
    <w:rsid w:val="009734BC"/>
    <w:rsid w:val="00973864"/>
    <w:rsid w:val="00973B45"/>
    <w:rsid w:val="00973D5E"/>
    <w:rsid w:val="00975570"/>
    <w:rsid w:val="00976EEA"/>
    <w:rsid w:val="00977451"/>
    <w:rsid w:val="009778FF"/>
    <w:rsid w:val="00977B46"/>
    <w:rsid w:val="0098057D"/>
    <w:rsid w:val="00982B08"/>
    <w:rsid w:val="00982DF1"/>
    <w:rsid w:val="009834E9"/>
    <w:rsid w:val="00983814"/>
    <w:rsid w:val="0098454B"/>
    <w:rsid w:val="009849B4"/>
    <w:rsid w:val="009849F1"/>
    <w:rsid w:val="009870DD"/>
    <w:rsid w:val="0098788E"/>
    <w:rsid w:val="00987A29"/>
    <w:rsid w:val="00987BD4"/>
    <w:rsid w:val="00992F02"/>
    <w:rsid w:val="009949F6"/>
    <w:rsid w:val="00994FD4"/>
    <w:rsid w:val="009961C3"/>
    <w:rsid w:val="00996C70"/>
    <w:rsid w:val="00997258"/>
    <w:rsid w:val="0099741E"/>
    <w:rsid w:val="0099768D"/>
    <w:rsid w:val="009A187F"/>
    <w:rsid w:val="009A1FE3"/>
    <w:rsid w:val="009A3B0C"/>
    <w:rsid w:val="009A44B3"/>
    <w:rsid w:val="009A6483"/>
    <w:rsid w:val="009B04E8"/>
    <w:rsid w:val="009B0665"/>
    <w:rsid w:val="009B12F6"/>
    <w:rsid w:val="009B15BF"/>
    <w:rsid w:val="009B1651"/>
    <w:rsid w:val="009B17CF"/>
    <w:rsid w:val="009B1F31"/>
    <w:rsid w:val="009B2199"/>
    <w:rsid w:val="009B2916"/>
    <w:rsid w:val="009B47B1"/>
    <w:rsid w:val="009B504B"/>
    <w:rsid w:val="009B515B"/>
    <w:rsid w:val="009B5389"/>
    <w:rsid w:val="009B5471"/>
    <w:rsid w:val="009B6BEF"/>
    <w:rsid w:val="009B6E30"/>
    <w:rsid w:val="009B71B1"/>
    <w:rsid w:val="009C010E"/>
    <w:rsid w:val="009C1189"/>
    <w:rsid w:val="009C17FE"/>
    <w:rsid w:val="009C1BD1"/>
    <w:rsid w:val="009C2161"/>
    <w:rsid w:val="009C54C5"/>
    <w:rsid w:val="009C564D"/>
    <w:rsid w:val="009C632B"/>
    <w:rsid w:val="009C7671"/>
    <w:rsid w:val="009D15EC"/>
    <w:rsid w:val="009D19E0"/>
    <w:rsid w:val="009D1A02"/>
    <w:rsid w:val="009D2A0E"/>
    <w:rsid w:val="009D32AD"/>
    <w:rsid w:val="009D49A0"/>
    <w:rsid w:val="009D68C1"/>
    <w:rsid w:val="009D6B20"/>
    <w:rsid w:val="009D7393"/>
    <w:rsid w:val="009D73E8"/>
    <w:rsid w:val="009D7A56"/>
    <w:rsid w:val="009E019D"/>
    <w:rsid w:val="009E11DF"/>
    <w:rsid w:val="009E1541"/>
    <w:rsid w:val="009E2B99"/>
    <w:rsid w:val="009E3254"/>
    <w:rsid w:val="009E38B9"/>
    <w:rsid w:val="009E3C8C"/>
    <w:rsid w:val="009E4812"/>
    <w:rsid w:val="009E5D7D"/>
    <w:rsid w:val="009E604F"/>
    <w:rsid w:val="009E6098"/>
    <w:rsid w:val="009E6494"/>
    <w:rsid w:val="009E6534"/>
    <w:rsid w:val="009E6B17"/>
    <w:rsid w:val="009E6F07"/>
    <w:rsid w:val="009E7005"/>
    <w:rsid w:val="009E7BF1"/>
    <w:rsid w:val="009E7E0D"/>
    <w:rsid w:val="009F0F91"/>
    <w:rsid w:val="009F2779"/>
    <w:rsid w:val="009F2DAD"/>
    <w:rsid w:val="009F3E1F"/>
    <w:rsid w:val="009F492D"/>
    <w:rsid w:val="009F51C6"/>
    <w:rsid w:val="009F544C"/>
    <w:rsid w:val="009F5486"/>
    <w:rsid w:val="009F6075"/>
    <w:rsid w:val="009F682D"/>
    <w:rsid w:val="009F7C87"/>
    <w:rsid w:val="00A000D6"/>
    <w:rsid w:val="00A00111"/>
    <w:rsid w:val="00A006C1"/>
    <w:rsid w:val="00A0135A"/>
    <w:rsid w:val="00A018F7"/>
    <w:rsid w:val="00A031E6"/>
    <w:rsid w:val="00A035A7"/>
    <w:rsid w:val="00A03855"/>
    <w:rsid w:val="00A03C82"/>
    <w:rsid w:val="00A0480C"/>
    <w:rsid w:val="00A052D0"/>
    <w:rsid w:val="00A07E5A"/>
    <w:rsid w:val="00A07E9A"/>
    <w:rsid w:val="00A1075C"/>
    <w:rsid w:val="00A11424"/>
    <w:rsid w:val="00A123BC"/>
    <w:rsid w:val="00A13361"/>
    <w:rsid w:val="00A1412A"/>
    <w:rsid w:val="00A14AF6"/>
    <w:rsid w:val="00A204D4"/>
    <w:rsid w:val="00A20874"/>
    <w:rsid w:val="00A209B9"/>
    <w:rsid w:val="00A21EE6"/>
    <w:rsid w:val="00A2224B"/>
    <w:rsid w:val="00A23A64"/>
    <w:rsid w:val="00A24101"/>
    <w:rsid w:val="00A24F88"/>
    <w:rsid w:val="00A25035"/>
    <w:rsid w:val="00A25B9F"/>
    <w:rsid w:val="00A26161"/>
    <w:rsid w:val="00A26F19"/>
    <w:rsid w:val="00A27524"/>
    <w:rsid w:val="00A30C2B"/>
    <w:rsid w:val="00A30C2F"/>
    <w:rsid w:val="00A317DF"/>
    <w:rsid w:val="00A31918"/>
    <w:rsid w:val="00A32549"/>
    <w:rsid w:val="00A32FB8"/>
    <w:rsid w:val="00A33554"/>
    <w:rsid w:val="00A3365F"/>
    <w:rsid w:val="00A35A16"/>
    <w:rsid w:val="00A360B3"/>
    <w:rsid w:val="00A365CE"/>
    <w:rsid w:val="00A36FFB"/>
    <w:rsid w:val="00A379E9"/>
    <w:rsid w:val="00A37A1C"/>
    <w:rsid w:val="00A401D4"/>
    <w:rsid w:val="00A40BEE"/>
    <w:rsid w:val="00A413CB"/>
    <w:rsid w:val="00A41C4D"/>
    <w:rsid w:val="00A41E49"/>
    <w:rsid w:val="00A4253F"/>
    <w:rsid w:val="00A434F6"/>
    <w:rsid w:val="00A445FB"/>
    <w:rsid w:val="00A446BC"/>
    <w:rsid w:val="00A45561"/>
    <w:rsid w:val="00A45AC8"/>
    <w:rsid w:val="00A45F2E"/>
    <w:rsid w:val="00A464BF"/>
    <w:rsid w:val="00A465ED"/>
    <w:rsid w:val="00A4696C"/>
    <w:rsid w:val="00A46B62"/>
    <w:rsid w:val="00A470EC"/>
    <w:rsid w:val="00A47194"/>
    <w:rsid w:val="00A471A6"/>
    <w:rsid w:val="00A475D4"/>
    <w:rsid w:val="00A50892"/>
    <w:rsid w:val="00A512F2"/>
    <w:rsid w:val="00A5168E"/>
    <w:rsid w:val="00A51E32"/>
    <w:rsid w:val="00A52930"/>
    <w:rsid w:val="00A52F79"/>
    <w:rsid w:val="00A54988"/>
    <w:rsid w:val="00A55698"/>
    <w:rsid w:val="00A60123"/>
    <w:rsid w:val="00A60614"/>
    <w:rsid w:val="00A60D46"/>
    <w:rsid w:val="00A61B0A"/>
    <w:rsid w:val="00A61BAD"/>
    <w:rsid w:val="00A61DF8"/>
    <w:rsid w:val="00A62E55"/>
    <w:rsid w:val="00A64C48"/>
    <w:rsid w:val="00A66636"/>
    <w:rsid w:val="00A669F4"/>
    <w:rsid w:val="00A66D66"/>
    <w:rsid w:val="00A674A0"/>
    <w:rsid w:val="00A675B9"/>
    <w:rsid w:val="00A67963"/>
    <w:rsid w:val="00A67F49"/>
    <w:rsid w:val="00A70017"/>
    <w:rsid w:val="00A7096A"/>
    <w:rsid w:val="00A71AFE"/>
    <w:rsid w:val="00A726EA"/>
    <w:rsid w:val="00A7482A"/>
    <w:rsid w:val="00A75F88"/>
    <w:rsid w:val="00A7633D"/>
    <w:rsid w:val="00A774CB"/>
    <w:rsid w:val="00A77827"/>
    <w:rsid w:val="00A77E6B"/>
    <w:rsid w:val="00A80733"/>
    <w:rsid w:val="00A809F4"/>
    <w:rsid w:val="00A80A03"/>
    <w:rsid w:val="00A80D19"/>
    <w:rsid w:val="00A80EFD"/>
    <w:rsid w:val="00A820B7"/>
    <w:rsid w:val="00A833DE"/>
    <w:rsid w:val="00A839F1"/>
    <w:rsid w:val="00A83BB0"/>
    <w:rsid w:val="00A86D64"/>
    <w:rsid w:val="00A87649"/>
    <w:rsid w:val="00A87798"/>
    <w:rsid w:val="00A910BA"/>
    <w:rsid w:val="00A912A3"/>
    <w:rsid w:val="00A9178D"/>
    <w:rsid w:val="00A932AC"/>
    <w:rsid w:val="00A932E1"/>
    <w:rsid w:val="00A93B73"/>
    <w:rsid w:val="00A93C58"/>
    <w:rsid w:val="00A946E0"/>
    <w:rsid w:val="00A947C7"/>
    <w:rsid w:val="00A94AB7"/>
    <w:rsid w:val="00A94F2B"/>
    <w:rsid w:val="00A950A6"/>
    <w:rsid w:val="00A95BD6"/>
    <w:rsid w:val="00A96393"/>
    <w:rsid w:val="00A972D9"/>
    <w:rsid w:val="00AA23C7"/>
    <w:rsid w:val="00AA2F6B"/>
    <w:rsid w:val="00AA3AC8"/>
    <w:rsid w:val="00AA3B3C"/>
    <w:rsid w:val="00AA3E06"/>
    <w:rsid w:val="00AA461A"/>
    <w:rsid w:val="00AA4AF6"/>
    <w:rsid w:val="00AA5449"/>
    <w:rsid w:val="00AA637A"/>
    <w:rsid w:val="00AA641F"/>
    <w:rsid w:val="00AA68A5"/>
    <w:rsid w:val="00AB045A"/>
    <w:rsid w:val="00AB0539"/>
    <w:rsid w:val="00AB0B2A"/>
    <w:rsid w:val="00AB1B5B"/>
    <w:rsid w:val="00AB1E4C"/>
    <w:rsid w:val="00AB39DA"/>
    <w:rsid w:val="00AB3FAB"/>
    <w:rsid w:val="00AB431F"/>
    <w:rsid w:val="00AB4C62"/>
    <w:rsid w:val="00AB501F"/>
    <w:rsid w:val="00AB5D9B"/>
    <w:rsid w:val="00AB60C0"/>
    <w:rsid w:val="00AB66A7"/>
    <w:rsid w:val="00AB78F2"/>
    <w:rsid w:val="00AC00DB"/>
    <w:rsid w:val="00AC0354"/>
    <w:rsid w:val="00AC0FDA"/>
    <w:rsid w:val="00AC152A"/>
    <w:rsid w:val="00AC1F1B"/>
    <w:rsid w:val="00AC2E4E"/>
    <w:rsid w:val="00AC30FE"/>
    <w:rsid w:val="00AC35D9"/>
    <w:rsid w:val="00AC384D"/>
    <w:rsid w:val="00AC3916"/>
    <w:rsid w:val="00AC3C2A"/>
    <w:rsid w:val="00AC4978"/>
    <w:rsid w:val="00AC4D6C"/>
    <w:rsid w:val="00AC5272"/>
    <w:rsid w:val="00AC5312"/>
    <w:rsid w:val="00AC752E"/>
    <w:rsid w:val="00AD06BC"/>
    <w:rsid w:val="00AD0DC0"/>
    <w:rsid w:val="00AD1293"/>
    <w:rsid w:val="00AD222C"/>
    <w:rsid w:val="00AD250D"/>
    <w:rsid w:val="00AD2AE4"/>
    <w:rsid w:val="00AD3787"/>
    <w:rsid w:val="00AD416C"/>
    <w:rsid w:val="00AD4C74"/>
    <w:rsid w:val="00AD5881"/>
    <w:rsid w:val="00AD5CA7"/>
    <w:rsid w:val="00AD6293"/>
    <w:rsid w:val="00AD6659"/>
    <w:rsid w:val="00AD6685"/>
    <w:rsid w:val="00AD6A79"/>
    <w:rsid w:val="00AD6A94"/>
    <w:rsid w:val="00AD72DD"/>
    <w:rsid w:val="00AD763D"/>
    <w:rsid w:val="00AD770D"/>
    <w:rsid w:val="00AE20FD"/>
    <w:rsid w:val="00AE3C62"/>
    <w:rsid w:val="00AE3E89"/>
    <w:rsid w:val="00AE41B0"/>
    <w:rsid w:val="00AE5BE6"/>
    <w:rsid w:val="00AE5F4B"/>
    <w:rsid w:val="00AE618D"/>
    <w:rsid w:val="00AE6AA4"/>
    <w:rsid w:val="00AE6E31"/>
    <w:rsid w:val="00AE6E8E"/>
    <w:rsid w:val="00AE75D2"/>
    <w:rsid w:val="00AE77AC"/>
    <w:rsid w:val="00AF14EE"/>
    <w:rsid w:val="00AF1D8D"/>
    <w:rsid w:val="00AF255B"/>
    <w:rsid w:val="00AF33F7"/>
    <w:rsid w:val="00AF36F9"/>
    <w:rsid w:val="00AF3DD7"/>
    <w:rsid w:val="00AF435C"/>
    <w:rsid w:val="00AF4D6A"/>
    <w:rsid w:val="00AF4EF6"/>
    <w:rsid w:val="00AF58F0"/>
    <w:rsid w:val="00AF7517"/>
    <w:rsid w:val="00B00B6F"/>
    <w:rsid w:val="00B00EB3"/>
    <w:rsid w:val="00B0122E"/>
    <w:rsid w:val="00B0189A"/>
    <w:rsid w:val="00B01B6A"/>
    <w:rsid w:val="00B01EE8"/>
    <w:rsid w:val="00B01FCA"/>
    <w:rsid w:val="00B020A3"/>
    <w:rsid w:val="00B02C25"/>
    <w:rsid w:val="00B04645"/>
    <w:rsid w:val="00B046E4"/>
    <w:rsid w:val="00B04971"/>
    <w:rsid w:val="00B05BDF"/>
    <w:rsid w:val="00B07D00"/>
    <w:rsid w:val="00B07F10"/>
    <w:rsid w:val="00B10E74"/>
    <w:rsid w:val="00B113EA"/>
    <w:rsid w:val="00B12A42"/>
    <w:rsid w:val="00B13676"/>
    <w:rsid w:val="00B140CE"/>
    <w:rsid w:val="00B1564C"/>
    <w:rsid w:val="00B1576C"/>
    <w:rsid w:val="00B15C52"/>
    <w:rsid w:val="00B17791"/>
    <w:rsid w:val="00B17C53"/>
    <w:rsid w:val="00B20685"/>
    <w:rsid w:val="00B20B1D"/>
    <w:rsid w:val="00B20E0B"/>
    <w:rsid w:val="00B213F2"/>
    <w:rsid w:val="00B21A50"/>
    <w:rsid w:val="00B21B6A"/>
    <w:rsid w:val="00B225DC"/>
    <w:rsid w:val="00B22A7C"/>
    <w:rsid w:val="00B23663"/>
    <w:rsid w:val="00B24026"/>
    <w:rsid w:val="00B2432E"/>
    <w:rsid w:val="00B3102B"/>
    <w:rsid w:val="00B32A84"/>
    <w:rsid w:val="00B32AD8"/>
    <w:rsid w:val="00B32C4E"/>
    <w:rsid w:val="00B332F3"/>
    <w:rsid w:val="00B349F7"/>
    <w:rsid w:val="00B356A9"/>
    <w:rsid w:val="00B35FA7"/>
    <w:rsid w:val="00B361AC"/>
    <w:rsid w:val="00B373E6"/>
    <w:rsid w:val="00B37676"/>
    <w:rsid w:val="00B37FC3"/>
    <w:rsid w:val="00B40BE5"/>
    <w:rsid w:val="00B40F8C"/>
    <w:rsid w:val="00B42D63"/>
    <w:rsid w:val="00B436F9"/>
    <w:rsid w:val="00B45036"/>
    <w:rsid w:val="00B46254"/>
    <w:rsid w:val="00B462D9"/>
    <w:rsid w:val="00B4647B"/>
    <w:rsid w:val="00B4693B"/>
    <w:rsid w:val="00B47C2F"/>
    <w:rsid w:val="00B5095D"/>
    <w:rsid w:val="00B51C73"/>
    <w:rsid w:val="00B522CF"/>
    <w:rsid w:val="00B53107"/>
    <w:rsid w:val="00B548EA"/>
    <w:rsid w:val="00B5564B"/>
    <w:rsid w:val="00B569C7"/>
    <w:rsid w:val="00B56CAF"/>
    <w:rsid w:val="00B56F1D"/>
    <w:rsid w:val="00B57453"/>
    <w:rsid w:val="00B60236"/>
    <w:rsid w:val="00B6067C"/>
    <w:rsid w:val="00B608F2"/>
    <w:rsid w:val="00B6090D"/>
    <w:rsid w:val="00B610E0"/>
    <w:rsid w:val="00B6128C"/>
    <w:rsid w:val="00B621AD"/>
    <w:rsid w:val="00B629C7"/>
    <w:rsid w:val="00B629ED"/>
    <w:rsid w:val="00B62E8D"/>
    <w:rsid w:val="00B64838"/>
    <w:rsid w:val="00B64D79"/>
    <w:rsid w:val="00B65532"/>
    <w:rsid w:val="00B656F7"/>
    <w:rsid w:val="00B65840"/>
    <w:rsid w:val="00B65A02"/>
    <w:rsid w:val="00B66415"/>
    <w:rsid w:val="00B66750"/>
    <w:rsid w:val="00B672D9"/>
    <w:rsid w:val="00B67AE1"/>
    <w:rsid w:val="00B703B9"/>
    <w:rsid w:val="00B70563"/>
    <w:rsid w:val="00B70901"/>
    <w:rsid w:val="00B70A2F"/>
    <w:rsid w:val="00B70BE0"/>
    <w:rsid w:val="00B70C13"/>
    <w:rsid w:val="00B73983"/>
    <w:rsid w:val="00B74F53"/>
    <w:rsid w:val="00B75191"/>
    <w:rsid w:val="00B758C9"/>
    <w:rsid w:val="00B7599A"/>
    <w:rsid w:val="00B76F02"/>
    <w:rsid w:val="00B772DB"/>
    <w:rsid w:val="00B775E2"/>
    <w:rsid w:val="00B7766B"/>
    <w:rsid w:val="00B77A31"/>
    <w:rsid w:val="00B80227"/>
    <w:rsid w:val="00B808A7"/>
    <w:rsid w:val="00B82186"/>
    <w:rsid w:val="00B82C8C"/>
    <w:rsid w:val="00B845EF"/>
    <w:rsid w:val="00B847DC"/>
    <w:rsid w:val="00B85F05"/>
    <w:rsid w:val="00B87ADC"/>
    <w:rsid w:val="00B90AE7"/>
    <w:rsid w:val="00B91955"/>
    <w:rsid w:val="00B91E84"/>
    <w:rsid w:val="00B938B0"/>
    <w:rsid w:val="00B97B78"/>
    <w:rsid w:val="00B97FF5"/>
    <w:rsid w:val="00BA091D"/>
    <w:rsid w:val="00BA228F"/>
    <w:rsid w:val="00BA2B11"/>
    <w:rsid w:val="00BA2BD4"/>
    <w:rsid w:val="00BA2BDE"/>
    <w:rsid w:val="00BA2EF0"/>
    <w:rsid w:val="00BA423A"/>
    <w:rsid w:val="00BA5EBD"/>
    <w:rsid w:val="00BA6A7B"/>
    <w:rsid w:val="00BA6ABC"/>
    <w:rsid w:val="00BA74B3"/>
    <w:rsid w:val="00BB12D3"/>
    <w:rsid w:val="00BB17B1"/>
    <w:rsid w:val="00BB217C"/>
    <w:rsid w:val="00BB2571"/>
    <w:rsid w:val="00BB2FAF"/>
    <w:rsid w:val="00BB3B88"/>
    <w:rsid w:val="00BB3BCF"/>
    <w:rsid w:val="00BB4AC7"/>
    <w:rsid w:val="00BB4E53"/>
    <w:rsid w:val="00BB591E"/>
    <w:rsid w:val="00BB5CDA"/>
    <w:rsid w:val="00BB601E"/>
    <w:rsid w:val="00BB65DE"/>
    <w:rsid w:val="00BB6629"/>
    <w:rsid w:val="00BB685D"/>
    <w:rsid w:val="00BB6D17"/>
    <w:rsid w:val="00BB6F02"/>
    <w:rsid w:val="00BB78E1"/>
    <w:rsid w:val="00BC0C74"/>
    <w:rsid w:val="00BC1A85"/>
    <w:rsid w:val="00BC2204"/>
    <w:rsid w:val="00BC2CFD"/>
    <w:rsid w:val="00BC411A"/>
    <w:rsid w:val="00BC5304"/>
    <w:rsid w:val="00BC5F18"/>
    <w:rsid w:val="00BC6195"/>
    <w:rsid w:val="00BD04D7"/>
    <w:rsid w:val="00BD080C"/>
    <w:rsid w:val="00BD0CD3"/>
    <w:rsid w:val="00BD1592"/>
    <w:rsid w:val="00BD3927"/>
    <w:rsid w:val="00BD422E"/>
    <w:rsid w:val="00BD6424"/>
    <w:rsid w:val="00BD6678"/>
    <w:rsid w:val="00BD6855"/>
    <w:rsid w:val="00BD6E59"/>
    <w:rsid w:val="00BD7B4D"/>
    <w:rsid w:val="00BE06EC"/>
    <w:rsid w:val="00BE0B4A"/>
    <w:rsid w:val="00BE2D3F"/>
    <w:rsid w:val="00BE33B8"/>
    <w:rsid w:val="00BE48BA"/>
    <w:rsid w:val="00BE5DCB"/>
    <w:rsid w:val="00BE6662"/>
    <w:rsid w:val="00BE6F29"/>
    <w:rsid w:val="00BE6FF6"/>
    <w:rsid w:val="00BE79E9"/>
    <w:rsid w:val="00BE7C01"/>
    <w:rsid w:val="00BE7D9A"/>
    <w:rsid w:val="00BF1D0A"/>
    <w:rsid w:val="00BF2C71"/>
    <w:rsid w:val="00BF32CB"/>
    <w:rsid w:val="00BF3474"/>
    <w:rsid w:val="00BF367B"/>
    <w:rsid w:val="00BF3884"/>
    <w:rsid w:val="00BF3F92"/>
    <w:rsid w:val="00BF4533"/>
    <w:rsid w:val="00BF640B"/>
    <w:rsid w:val="00BF644A"/>
    <w:rsid w:val="00C003D8"/>
    <w:rsid w:val="00C00C8F"/>
    <w:rsid w:val="00C01CE2"/>
    <w:rsid w:val="00C0229A"/>
    <w:rsid w:val="00C028B6"/>
    <w:rsid w:val="00C03164"/>
    <w:rsid w:val="00C035A9"/>
    <w:rsid w:val="00C035CE"/>
    <w:rsid w:val="00C03911"/>
    <w:rsid w:val="00C04848"/>
    <w:rsid w:val="00C04ADD"/>
    <w:rsid w:val="00C04D03"/>
    <w:rsid w:val="00C0653E"/>
    <w:rsid w:val="00C06EC3"/>
    <w:rsid w:val="00C07386"/>
    <w:rsid w:val="00C07E1A"/>
    <w:rsid w:val="00C10DE0"/>
    <w:rsid w:val="00C110BA"/>
    <w:rsid w:val="00C11986"/>
    <w:rsid w:val="00C11A51"/>
    <w:rsid w:val="00C13F7F"/>
    <w:rsid w:val="00C148B7"/>
    <w:rsid w:val="00C14FEA"/>
    <w:rsid w:val="00C155C5"/>
    <w:rsid w:val="00C1564D"/>
    <w:rsid w:val="00C157D1"/>
    <w:rsid w:val="00C16983"/>
    <w:rsid w:val="00C16BAD"/>
    <w:rsid w:val="00C173B4"/>
    <w:rsid w:val="00C17408"/>
    <w:rsid w:val="00C2067D"/>
    <w:rsid w:val="00C2085C"/>
    <w:rsid w:val="00C2333F"/>
    <w:rsid w:val="00C23B3D"/>
    <w:rsid w:val="00C2501E"/>
    <w:rsid w:val="00C250F8"/>
    <w:rsid w:val="00C255DB"/>
    <w:rsid w:val="00C25612"/>
    <w:rsid w:val="00C25C7F"/>
    <w:rsid w:val="00C27368"/>
    <w:rsid w:val="00C273C9"/>
    <w:rsid w:val="00C2745C"/>
    <w:rsid w:val="00C27E8D"/>
    <w:rsid w:val="00C3000F"/>
    <w:rsid w:val="00C305A5"/>
    <w:rsid w:val="00C30EF6"/>
    <w:rsid w:val="00C31683"/>
    <w:rsid w:val="00C33E2C"/>
    <w:rsid w:val="00C3512F"/>
    <w:rsid w:val="00C35812"/>
    <w:rsid w:val="00C35B1C"/>
    <w:rsid w:val="00C36210"/>
    <w:rsid w:val="00C36700"/>
    <w:rsid w:val="00C37E27"/>
    <w:rsid w:val="00C40006"/>
    <w:rsid w:val="00C4247A"/>
    <w:rsid w:val="00C438EE"/>
    <w:rsid w:val="00C439AA"/>
    <w:rsid w:val="00C447A9"/>
    <w:rsid w:val="00C4485E"/>
    <w:rsid w:val="00C4489F"/>
    <w:rsid w:val="00C45442"/>
    <w:rsid w:val="00C4758F"/>
    <w:rsid w:val="00C515FD"/>
    <w:rsid w:val="00C51EEC"/>
    <w:rsid w:val="00C54519"/>
    <w:rsid w:val="00C54D6E"/>
    <w:rsid w:val="00C55E55"/>
    <w:rsid w:val="00C5791A"/>
    <w:rsid w:val="00C579D4"/>
    <w:rsid w:val="00C6043E"/>
    <w:rsid w:val="00C60623"/>
    <w:rsid w:val="00C621DF"/>
    <w:rsid w:val="00C64CA6"/>
    <w:rsid w:val="00C65543"/>
    <w:rsid w:val="00C659FC"/>
    <w:rsid w:val="00C66797"/>
    <w:rsid w:val="00C66A4E"/>
    <w:rsid w:val="00C70051"/>
    <w:rsid w:val="00C70EF8"/>
    <w:rsid w:val="00C71321"/>
    <w:rsid w:val="00C71722"/>
    <w:rsid w:val="00C74392"/>
    <w:rsid w:val="00C750F5"/>
    <w:rsid w:val="00C76444"/>
    <w:rsid w:val="00C770E5"/>
    <w:rsid w:val="00C7737F"/>
    <w:rsid w:val="00C80780"/>
    <w:rsid w:val="00C80856"/>
    <w:rsid w:val="00C80C2D"/>
    <w:rsid w:val="00C81301"/>
    <w:rsid w:val="00C818A3"/>
    <w:rsid w:val="00C823A1"/>
    <w:rsid w:val="00C8324F"/>
    <w:rsid w:val="00C834F3"/>
    <w:rsid w:val="00C83BAA"/>
    <w:rsid w:val="00C84A5D"/>
    <w:rsid w:val="00C84ECC"/>
    <w:rsid w:val="00C85D16"/>
    <w:rsid w:val="00C85EEA"/>
    <w:rsid w:val="00C86690"/>
    <w:rsid w:val="00C86AA0"/>
    <w:rsid w:val="00C877AE"/>
    <w:rsid w:val="00C90291"/>
    <w:rsid w:val="00C902C7"/>
    <w:rsid w:val="00C90B46"/>
    <w:rsid w:val="00C91A0D"/>
    <w:rsid w:val="00C931EE"/>
    <w:rsid w:val="00C9328E"/>
    <w:rsid w:val="00C93CAD"/>
    <w:rsid w:val="00C93CF2"/>
    <w:rsid w:val="00C951F5"/>
    <w:rsid w:val="00C9616B"/>
    <w:rsid w:val="00C967FA"/>
    <w:rsid w:val="00C96E78"/>
    <w:rsid w:val="00CA1A31"/>
    <w:rsid w:val="00CA29BF"/>
    <w:rsid w:val="00CA3288"/>
    <w:rsid w:val="00CA3B58"/>
    <w:rsid w:val="00CA4FCC"/>
    <w:rsid w:val="00CA52C7"/>
    <w:rsid w:val="00CA6A79"/>
    <w:rsid w:val="00CA7187"/>
    <w:rsid w:val="00CB185F"/>
    <w:rsid w:val="00CB1B79"/>
    <w:rsid w:val="00CB1DC0"/>
    <w:rsid w:val="00CB1FAD"/>
    <w:rsid w:val="00CB268F"/>
    <w:rsid w:val="00CB480B"/>
    <w:rsid w:val="00CB586D"/>
    <w:rsid w:val="00CB768B"/>
    <w:rsid w:val="00CB77E1"/>
    <w:rsid w:val="00CC1447"/>
    <w:rsid w:val="00CC2188"/>
    <w:rsid w:val="00CC29B5"/>
    <w:rsid w:val="00CC2A80"/>
    <w:rsid w:val="00CC2B67"/>
    <w:rsid w:val="00CC3AED"/>
    <w:rsid w:val="00CC4CCA"/>
    <w:rsid w:val="00CC6B33"/>
    <w:rsid w:val="00CC6B4E"/>
    <w:rsid w:val="00CC7146"/>
    <w:rsid w:val="00CD019C"/>
    <w:rsid w:val="00CD01A0"/>
    <w:rsid w:val="00CD2067"/>
    <w:rsid w:val="00CD25E7"/>
    <w:rsid w:val="00CD34D3"/>
    <w:rsid w:val="00CD41FE"/>
    <w:rsid w:val="00CD4C75"/>
    <w:rsid w:val="00CD62FB"/>
    <w:rsid w:val="00CD6416"/>
    <w:rsid w:val="00CD64A7"/>
    <w:rsid w:val="00CD6CC8"/>
    <w:rsid w:val="00CD71D8"/>
    <w:rsid w:val="00CD733D"/>
    <w:rsid w:val="00CD7389"/>
    <w:rsid w:val="00CD7B94"/>
    <w:rsid w:val="00CD7C58"/>
    <w:rsid w:val="00CE081A"/>
    <w:rsid w:val="00CE207F"/>
    <w:rsid w:val="00CE2A6A"/>
    <w:rsid w:val="00CE3AE2"/>
    <w:rsid w:val="00CE4387"/>
    <w:rsid w:val="00CE4E44"/>
    <w:rsid w:val="00CE52E6"/>
    <w:rsid w:val="00CE5343"/>
    <w:rsid w:val="00CE5666"/>
    <w:rsid w:val="00CE5868"/>
    <w:rsid w:val="00CE6323"/>
    <w:rsid w:val="00CE6349"/>
    <w:rsid w:val="00CE76BA"/>
    <w:rsid w:val="00CF103B"/>
    <w:rsid w:val="00CF16A1"/>
    <w:rsid w:val="00CF1F2E"/>
    <w:rsid w:val="00CF24F2"/>
    <w:rsid w:val="00CF306E"/>
    <w:rsid w:val="00CF31D9"/>
    <w:rsid w:val="00CF3A09"/>
    <w:rsid w:val="00CF4268"/>
    <w:rsid w:val="00CF55C4"/>
    <w:rsid w:val="00CF5FC6"/>
    <w:rsid w:val="00CF6A79"/>
    <w:rsid w:val="00CF789B"/>
    <w:rsid w:val="00D002D6"/>
    <w:rsid w:val="00D00BD9"/>
    <w:rsid w:val="00D02591"/>
    <w:rsid w:val="00D026DE"/>
    <w:rsid w:val="00D02ECF"/>
    <w:rsid w:val="00D03493"/>
    <w:rsid w:val="00D03583"/>
    <w:rsid w:val="00D03601"/>
    <w:rsid w:val="00D03613"/>
    <w:rsid w:val="00D03F16"/>
    <w:rsid w:val="00D04833"/>
    <w:rsid w:val="00D05487"/>
    <w:rsid w:val="00D05A99"/>
    <w:rsid w:val="00D076D6"/>
    <w:rsid w:val="00D0777D"/>
    <w:rsid w:val="00D12E2F"/>
    <w:rsid w:val="00D130CB"/>
    <w:rsid w:val="00D1430B"/>
    <w:rsid w:val="00D14872"/>
    <w:rsid w:val="00D154F6"/>
    <w:rsid w:val="00D1705B"/>
    <w:rsid w:val="00D173BA"/>
    <w:rsid w:val="00D24342"/>
    <w:rsid w:val="00D252DD"/>
    <w:rsid w:val="00D25663"/>
    <w:rsid w:val="00D25A50"/>
    <w:rsid w:val="00D2634C"/>
    <w:rsid w:val="00D26378"/>
    <w:rsid w:val="00D2759D"/>
    <w:rsid w:val="00D30461"/>
    <w:rsid w:val="00D30FD2"/>
    <w:rsid w:val="00D317BF"/>
    <w:rsid w:val="00D3269C"/>
    <w:rsid w:val="00D3352D"/>
    <w:rsid w:val="00D337AF"/>
    <w:rsid w:val="00D33C0C"/>
    <w:rsid w:val="00D33C60"/>
    <w:rsid w:val="00D33C69"/>
    <w:rsid w:val="00D376B6"/>
    <w:rsid w:val="00D40136"/>
    <w:rsid w:val="00D40FC4"/>
    <w:rsid w:val="00D41498"/>
    <w:rsid w:val="00D41CD0"/>
    <w:rsid w:val="00D42111"/>
    <w:rsid w:val="00D4251E"/>
    <w:rsid w:val="00D442CD"/>
    <w:rsid w:val="00D443D1"/>
    <w:rsid w:val="00D44B31"/>
    <w:rsid w:val="00D44B85"/>
    <w:rsid w:val="00D45BCE"/>
    <w:rsid w:val="00D45C30"/>
    <w:rsid w:val="00D461CD"/>
    <w:rsid w:val="00D46B1F"/>
    <w:rsid w:val="00D46F9F"/>
    <w:rsid w:val="00D47184"/>
    <w:rsid w:val="00D504BF"/>
    <w:rsid w:val="00D520C4"/>
    <w:rsid w:val="00D522A0"/>
    <w:rsid w:val="00D53D8D"/>
    <w:rsid w:val="00D553F7"/>
    <w:rsid w:val="00D55C15"/>
    <w:rsid w:val="00D55E71"/>
    <w:rsid w:val="00D56050"/>
    <w:rsid w:val="00D565AF"/>
    <w:rsid w:val="00D5689D"/>
    <w:rsid w:val="00D56E58"/>
    <w:rsid w:val="00D572C9"/>
    <w:rsid w:val="00D57EC7"/>
    <w:rsid w:val="00D60BC9"/>
    <w:rsid w:val="00D6143A"/>
    <w:rsid w:val="00D61594"/>
    <w:rsid w:val="00D61AFF"/>
    <w:rsid w:val="00D62F78"/>
    <w:rsid w:val="00D63E8A"/>
    <w:rsid w:val="00D6500C"/>
    <w:rsid w:val="00D65D78"/>
    <w:rsid w:val="00D677D7"/>
    <w:rsid w:val="00D67883"/>
    <w:rsid w:val="00D722C0"/>
    <w:rsid w:val="00D72FB6"/>
    <w:rsid w:val="00D77592"/>
    <w:rsid w:val="00D77BD8"/>
    <w:rsid w:val="00D803DA"/>
    <w:rsid w:val="00D8163A"/>
    <w:rsid w:val="00D82FD4"/>
    <w:rsid w:val="00D831E3"/>
    <w:rsid w:val="00D832D8"/>
    <w:rsid w:val="00D83468"/>
    <w:rsid w:val="00D8364E"/>
    <w:rsid w:val="00D83860"/>
    <w:rsid w:val="00D84518"/>
    <w:rsid w:val="00D84569"/>
    <w:rsid w:val="00D84AF3"/>
    <w:rsid w:val="00D852A4"/>
    <w:rsid w:val="00D86B24"/>
    <w:rsid w:val="00D87EA7"/>
    <w:rsid w:val="00D90872"/>
    <w:rsid w:val="00D90D6C"/>
    <w:rsid w:val="00D91CC6"/>
    <w:rsid w:val="00D921C1"/>
    <w:rsid w:val="00D928E0"/>
    <w:rsid w:val="00D92AD7"/>
    <w:rsid w:val="00D938FF"/>
    <w:rsid w:val="00D93D13"/>
    <w:rsid w:val="00D95527"/>
    <w:rsid w:val="00D95B5D"/>
    <w:rsid w:val="00D96F3E"/>
    <w:rsid w:val="00D979EF"/>
    <w:rsid w:val="00D97CBC"/>
    <w:rsid w:val="00D97CE3"/>
    <w:rsid w:val="00DA080D"/>
    <w:rsid w:val="00DA0DDE"/>
    <w:rsid w:val="00DA0FD1"/>
    <w:rsid w:val="00DA0FF1"/>
    <w:rsid w:val="00DA1727"/>
    <w:rsid w:val="00DA2911"/>
    <w:rsid w:val="00DA2979"/>
    <w:rsid w:val="00DA2A73"/>
    <w:rsid w:val="00DA354B"/>
    <w:rsid w:val="00DA3680"/>
    <w:rsid w:val="00DA3699"/>
    <w:rsid w:val="00DA3D2E"/>
    <w:rsid w:val="00DA3DD1"/>
    <w:rsid w:val="00DA6E86"/>
    <w:rsid w:val="00DB065F"/>
    <w:rsid w:val="00DB07DC"/>
    <w:rsid w:val="00DB089D"/>
    <w:rsid w:val="00DB0ACD"/>
    <w:rsid w:val="00DB33A7"/>
    <w:rsid w:val="00DB500C"/>
    <w:rsid w:val="00DB5D02"/>
    <w:rsid w:val="00DB60E6"/>
    <w:rsid w:val="00DB668E"/>
    <w:rsid w:val="00DB6837"/>
    <w:rsid w:val="00DC11C8"/>
    <w:rsid w:val="00DC2A70"/>
    <w:rsid w:val="00DC33ED"/>
    <w:rsid w:val="00DC41BC"/>
    <w:rsid w:val="00DC46D0"/>
    <w:rsid w:val="00DC5367"/>
    <w:rsid w:val="00DC5CEE"/>
    <w:rsid w:val="00DC6D7E"/>
    <w:rsid w:val="00DC6F2A"/>
    <w:rsid w:val="00DC7C5F"/>
    <w:rsid w:val="00DD00F4"/>
    <w:rsid w:val="00DD016C"/>
    <w:rsid w:val="00DD052F"/>
    <w:rsid w:val="00DD084B"/>
    <w:rsid w:val="00DD3BB5"/>
    <w:rsid w:val="00DD3F24"/>
    <w:rsid w:val="00DD423D"/>
    <w:rsid w:val="00DD5AB7"/>
    <w:rsid w:val="00DD67E0"/>
    <w:rsid w:val="00DD6DF9"/>
    <w:rsid w:val="00DE0670"/>
    <w:rsid w:val="00DE09D1"/>
    <w:rsid w:val="00DE0FD5"/>
    <w:rsid w:val="00DE1B4D"/>
    <w:rsid w:val="00DE257C"/>
    <w:rsid w:val="00DE3627"/>
    <w:rsid w:val="00DE3780"/>
    <w:rsid w:val="00DE4470"/>
    <w:rsid w:val="00DE6A20"/>
    <w:rsid w:val="00DE6E9C"/>
    <w:rsid w:val="00DE788C"/>
    <w:rsid w:val="00DF0AA5"/>
    <w:rsid w:val="00DF0D6F"/>
    <w:rsid w:val="00DF16D4"/>
    <w:rsid w:val="00DF2069"/>
    <w:rsid w:val="00DF2BDB"/>
    <w:rsid w:val="00DF4CAE"/>
    <w:rsid w:val="00DF5A5B"/>
    <w:rsid w:val="00DF5D6F"/>
    <w:rsid w:val="00DF6CF8"/>
    <w:rsid w:val="00DF70B9"/>
    <w:rsid w:val="00E0042F"/>
    <w:rsid w:val="00E00984"/>
    <w:rsid w:val="00E0132F"/>
    <w:rsid w:val="00E02217"/>
    <w:rsid w:val="00E03CBA"/>
    <w:rsid w:val="00E0482A"/>
    <w:rsid w:val="00E04912"/>
    <w:rsid w:val="00E0527F"/>
    <w:rsid w:val="00E05649"/>
    <w:rsid w:val="00E05E6F"/>
    <w:rsid w:val="00E066B7"/>
    <w:rsid w:val="00E06714"/>
    <w:rsid w:val="00E06B83"/>
    <w:rsid w:val="00E06E7F"/>
    <w:rsid w:val="00E10278"/>
    <w:rsid w:val="00E10546"/>
    <w:rsid w:val="00E11F14"/>
    <w:rsid w:val="00E15960"/>
    <w:rsid w:val="00E164CA"/>
    <w:rsid w:val="00E16559"/>
    <w:rsid w:val="00E168F1"/>
    <w:rsid w:val="00E172C1"/>
    <w:rsid w:val="00E173CE"/>
    <w:rsid w:val="00E204B7"/>
    <w:rsid w:val="00E2079A"/>
    <w:rsid w:val="00E20DFC"/>
    <w:rsid w:val="00E222AB"/>
    <w:rsid w:val="00E2275C"/>
    <w:rsid w:val="00E2299F"/>
    <w:rsid w:val="00E22AE3"/>
    <w:rsid w:val="00E23535"/>
    <w:rsid w:val="00E23FFD"/>
    <w:rsid w:val="00E24C70"/>
    <w:rsid w:val="00E24D04"/>
    <w:rsid w:val="00E26CB9"/>
    <w:rsid w:val="00E270C7"/>
    <w:rsid w:val="00E270D2"/>
    <w:rsid w:val="00E2770C"/>
    <w:rsid w:val="00E320C8"/>
    <w:rsid w:val="00E32533"/>
    <w:rsid w:val="00E32B20"/>
    <w:rsid w:val="00E338F5"/>
    <w:rsid w:val="00E33B87"/>
    <w:rsid w:val="00E34EDF"/>
    <w:rsid w:val="00E35D9F"/>
    <w:rsid w:val="00E36056"/>
    <w:rsid w:val="00E36960"/>
    <w:rsid w:val="00E37B23"/>
    <w:rsid w:val="00E40C09"/>
    <w:rsid w:val="00E40EA4"/>
    <w:rsid w:val="00E422E3"/>
    <w:rsid w:val="00E430B0"/>
    <w:rsid w:val="00E43C27"/>
    <w:rsid w:val="00E44881"/>
    <w:rsid w:val="00E44F53"/>
    <w:rsid w:val="00E45F4B"/>
    <w:rsid w:val="00E4601E"/>
    <w:rsid w:val="00E51A2F"/>
    <w:rsid w:val="00E52F85"/>
    <w:rsid w:val="00E5330F"/>
    <w:rsid w:val="00E53960"/>
    <w:rsid w:val="00E552E7"/>
    <w:rsid w:val="00E55640"/>
    <w:rsid w:val="00E55A3F"/>
    <w:rsid w:val="00E55A72"/>
    <w:rsid w:val="00E56F57"/>
    <w:rsid w:val="00E6051A"/>
    <w:rsid w:val="00E60B11"/>
    <w:rsid w:val="00E60CF9"/>
    <w:rsid w:val="00E60D67"/>
    <w:rsid w:val="00E60D86"/>
    <w:rsid w:val="00E63505"/>
    <w:rsid w:val="00E63615"/>
    <w:rsid w:val="00E652BA"/>
    <w:rsid w:val="00E65557"/>
    <w:rsid w:val="00E655A6"/>
    <w:rsid w:val="00E657A8"/>
    <w:rsid w:val="00E65DF9"/>
    <w:rsid w:val="00E65E14"/>
    <w:rsid w:val="00E666A4"/>
    <w:rsid w:val="00E66FA5"/>
    <w:rsid w:val="00E70C95"/>
    <w:rsid w:val="00E70E23"/>
    <w:rsid w:val="00E70EFB"/>
    <w:rsid w:val="00E71A72"/>
    <w:rsid w:val="00E725AF"/>
    <w:rsid w:val="00E734AE"/>
    <w:rsid w:val="00E73825"/>
    <w:rsid w:val="00E7516A"/>
    <w:rsid w:val="00E75A9D"/>
    <w:rsid w:val="00E76D78"/>
    <w:rsid w:val="00E76D95"/>
    <w:rsid w:val="00E77F90"/>
    <w:rsid w:val="00E77FE6"/>
    <w:rsid w:val="00E80964"/>
    <w:rsid w:val="00E80965"/>
    <w:rsid w:val="00E80A04"/>
    <w:rsid w:val="00E80BBE"/>
    <w:rsid w:val="00E818FE"/>
    <w:rsid w:val="00E822E4"/>
    <w:rsid w:val="00E823DA"/>
    <w:rsid w:val="00E82E32"/>
    <w:rsid w:val="00E8356D"/>
    <w:rsid w:val="00E84BE9"/>
    <w:rsid w:val="00E85EE6"/>
    <w:rsid w:val="00E86442"/>
    <w:rsid w:val="00E86467"/>
    <w:rsid w:val="00E86DCF"/>
    <w:rsid w:val="00E872A0"/>
    <w:rsid w:val="00E87699"/>
    <w:rsid w:val="00E9047A"/>
    <w:rsid w:val="00E9066E"/>
    <w:rsid w:val="00E90FB1"/>
    <w:rsid w:val="00E910F4"/>
    <w:rsid w:val="00E94DB0"/>
    <w:rsid w:val="00E97B65"/>
    <w:rsid w:val="00E97C44"/>
    <w:rsid w:val="00EA07DD"/>
    <w:rsid w:val="00EA0F93"/>
    <w:rsid w:val="00EA184B"/>
    <w:rsid w:val="00EA1DA3"/>
    <w:rsid w:val="00EA1EC6"/>
    <w:rsid w:val="00EA200E"/>
    <w:rsid w:val="00EA2E83"/>
    <w:rsid w:val="00EA3182"/>
    <w:rsid w:val="00EA40C9"/>
    <w:rsid w:val="00EA4B55"/>
    <w:rsid w:val="00EB05F1"/>
    <w:rsid w:val="00EB09E8"/>
    <w:rsid w:val="00EB1A66"/>
    <w:rsid w:val="00EB1D8E"/>
    <w:rsid w:val="00EB2550"/>
    <w:rsid w:val="00EB2B6C"/>
    <w:rsid w:val="00EB2C94"/>
    <w:rsid w:val="00EB4562"/>
    <w:rsid w:val="00EB46A2"/>
    <w:rsid w:val="00EB48CB"/>
    <w:rsid w:val="00EB51F9"/>
    <w:rsid w:val="00EB53D4"/>
    <w:rsid w:val="00EB5670"/>
    <w:rsid w:val="00EB630F"/>
    <w:rsid w:val="00EB7081"/>
    <w:rsid w:val="00EC0401"/>
    <w:rsid w:val="00EC0FA8"/>
    <w:rsid w:val="00EC15F7"/>
    <w:rsid w:val="00EC2ACB"/>
    <w:rsid w:val="00EC2BCC"/>
    <w:rsid w:val="00EC47A9"/>
    <w:rsid w:val="00EC493D"/>
    <w:rsid w:val="00EC4DB2"/>
    <w:rsid w:val="00EC6615"/>
    <w:rsid w:val="00EC7A20"/>
    <w:rsid w:val="00ED34FE"/>
    <w:rsid w:val="00ED4656"/>
    <w:rsid w:val="00ED4822"/>
    <w:rsid w:val="00ED4E2F"/>
    <w:rsid w:val="00ED507E"/>
    <w:rsid w:val="00ED51E3"/>
    <w:rsid w:val="00ED5974"/>
    <w:rsid w:val="00ED60E5"/>
    <w:rsid w:val="00ED76EE"/>
    <w:rsid w:val="00ED7A04"/>
    <w:rsid w:val="00EE0924"/>
    <w:rsid w:val="00EE1051"/>
    <w:rsid w:val="00EE1B94"/>
    <w:rsid w:val="00EE1E2B"/>
    <w:rsid w:val="00EE1F71"/>
    <w:rsid w:val="00EE2343"/>
    <w:rsid w:val="00EE2819"/>
    <w:rsid w:val="00EE3CE3"/>
    <w:rsid w:val="00EE5704"/>
    <w:rsid w:val="00EE5746"/>
    <w:rsid w:val="00EE6024"/>
    <w:rsid w:val="00EE622C"/>
    <w:rsid w:val="00EE692F"/>
    <w:rsid w:val="00EE69AA"/>
    <w:rsid w:val="00EE724B"/>
    <w:rsid w:val="00EF0A6C"/>
    <w:rsid w:val="00EF212A"/>
    <w:rsid w:val="00EF2A96"/>
    <w:rsid w:val="00EF2C3E"/>
    <w:rsid w:val="00EF3026"/>
    <w:rsid w:val="00EF3398"/>
    <w:rsid w:val="00EF363D"/>
    <w:rsid w:val="00EF42DD"/>
    <w:rsid w:val="00EF4AAF"/>
    <w:rsid w:val="00EF5476"/>
    <w:rsid w:val="00EF5873"/>
    <w:rsid w:val="00EF5C30"/>
    <w:rsid w:val="00EF767F"/>
    <w:rsid w:val="00EF7E98"/>
    <w:rsid w:val="00F00152"/>
    <w:rsid w:val="00F0056B"/>
    <w:rsid w:val="00F0082D"/>
    <w:rsid w:val="00F013C4"/>
    <w:rsid w:val="00F01E21"/>
    <w:rsid w:val="00F020C8"/>
    <w:rsid w:val="00F02EB3"/>
    <w:rsid w:val="00F03459"/>
    <w:rsid w:val="00F03465"/>
    <w:rsid w:val="00F038DA"/>
    <w:rsid w:val="00F03A43"/>
    <w:rsid w:val="00F04EE0"/>
    <w:rsid w:val="00F0532D"/>
    <w:rsid w:val="00F05CCF"/>
    <w:rsid w:val="00F0638D"/>
    <w:rsid w:val="00F065F6"/>
    <w:rsid w:val="00F066C3"/>
    <w:rsid w:val="00F06E17"/>
    <w:rsid w:val="00F073E0"/>
    <w:rsid w:val="00F1000E"/>
    <w:rsid w:val="00F10389"/>
    <w:rsid w:val="00F12617"/>
    <w:rsid w:val="00F140C1"/>
    <w:rsid w:val="00F14675"/>
    <w:rsid w:val="00F14750"/>
    <w:rsid w:val="00F14A93"/>
    <w:rsid w:val="00F1598E"/>
    <w:rsid w:val="00F15AEE"/>
    <w:rsid w:val="00F164C1"/>
    <w:rsid w:val="00F165D9"/>
    <w:rsid w:val="00F16705"/>
    <w:rsid w:val="00F16799"/>
    <w:rsid w:val="00F1682F"/>
    <w:rsid w:val="00F20477"/>
    <w:rsid w:val="00F205EE"/>
    <w:rsid w:val="00F219B6"/>
    <w:rsid w:val="00F21C86"/>
    <w:rsid w:val="00F21DEB"/>
    <w:rsid w:val="00F21FD9"/>
    <w:rsid w:val="00F21FE4"/>
    <w:rsid w:val="00F224DD"/>
    <w:rsid w:val="00F224F4"/>
    <w:rsid w:val="00F237F2"/>
    <w:rsid w:val="00F23C58"/>
    <w:rsid w:val="00F23CE1"/>
    <w:rsid w:val="00F24B34"/>
    <w:rsid w:val="00F250C8"/>
    <w:rsid w:val="00F253BC"/>
    <w:rsid w:val="00F25E15"/>
    <w:rsid w:val="00F25EB3"/>
    <w:rsid w:val="00F26B7A"/>
    <w:rsid w:val="00F2716F"/>
    <w:rsid w:val="00F27295"/>
    <w:rsid w:val="00F2787F"/>
    <w:rsid w:val="00F302B2"/>
    <w:rsid w:val="00F30EAD"/>
    <w:rsid w:val="00F31920"/>
    <w:rsid w:val="00F319FF"/>
    <w:rsid w:val="00F34EF9"/>
    <w:rsid w:val="00F3515D"/>
    <w:rsid w:val="00F3579D"/>
    <w:rsid w:val="00F35AD9"/>
    <w:rsid w:val="00F36F82"/>
    <w:rsid w:val="00F40B40"/>
    <w:rsid w:val="00F40E56"/>
    <w:rsid w:val="00F4134C"/>
    <w:rsid w:val="00F417EF"/>
    <w:rsid w:val="00F41915"/>
    <w:rsid w:val="00F42835"/>
    <w:rsid w:val="00F43ED0"/>
    <w:rsid w:val="00F443D9"/>
    <w:rsid w:val="00F444AC"/>
    <w:rsid w:val="00F44511"/>
    <w:rsid w:val="00F448C6"/>
    <w:rsid w:val="00F45349"/>
    <w:rsid w:val="00F4685B"/>
    <w:rsid w:val="00F46980"/>
    <w:rsid w:val="00F46C3C"/>
    <w:rsid w:val="00F471B3"/>
    <w:rsid w:val="00F477BB"/>
    <w:rsid w:val="00F47DE0"/>
    <w:rsid w:val="00F503F0"/>
    <w:rsid w:val="00F50564"/>
    <w:rsid w:val="00F51391"/>
    <w:rsid w:val="00F531CF"/>
    <w:rsid w:val="00F54198"/>
    <w:rsid w:val="00F544EC"/>
    <w:rsid w:val="00F54DF6"/>
    <w:rsid w:val="00F553B1"/>
    <w:rsid w:val="00F56602"/>
    <w:rsid w:val="00F56828"/>
    <w:rsid w:val="00F56F00"/>
    <w:rsid w:val="00F5719C"/>
    <w:rsid w:val="00F57BF6"/>
    <w:rsid w:val="00F612AA"/>
    <w:rsid w:val="00F61939"/>
    <w:rsid w:val="00F62743"/>
    <w:rsid w:val="00F63039"/>
    <w:rsid w:val="00F633A3"/>
    <w:rsid w:val="00F64C57"/>
    <w:rsid w:val="00F66353"/>
    <w:rsid w:val="00F6765A"/>
    <w:rsid w:val="00F712B3"/>
    <w:rsid w:val="00F72FF1"/>
    <w:rsid w:val="00F73E93"/>
    <w:rsid w:val="00F74B65"/>
    <w:rsid w:val="00F76A14"/>
    <w:rsid w:val="00F76DF1"/>
    <w:rsid w:val="00F777BB"/>
    <w:rsid w:val="00F8103E"/>
    <w:rsid w:val="00F81051"/>
    <w:rsid w:val="00F81435"/>
    <w:rsid w:val="00F820F1"/>
    <w:rsid w:val="00F822BF"/>
    <w:rsid w:val="00F82B4F"/>
    <w:rsid w:val="00F83422"/>
    <w:rsid w:val="00F83621"/>
    <w:rsid w:val="00F83748"/>
    <w:rsid w:val="00F85560"/>
    <w:rsid w:val="00F855C1"/>
    <w:rsid w:val="00F85CA5"/>
    <w:rsid w:val="00F86D96"/>
    <w:rsid w:val="00F87121"/>
    <w:rsid w:val="00F87255"/>
    <w:rsid w:val="00F8734C"/>
    <w:rsid w:val="00F87886"/>
    <w:rsid w:val="00F90098"/>
    <w:rsid w:val="00F90B5C"/>
    <w:rsid w:val="00F90F0E"/>
    <w:rsid w:val="00F915BD"/>
    <w:rsid w:val="00F91686"/>
    <w:rsid w:val="00F91E5E"/>
    <w:rsid w:val="00F9220D"/>
    <w:rsid w:val="00F924E8"/>
    <w:rsid w:val="00F92A36"/>
    <w:rsid w:val="00F93175"/>
    <w:rsid w:val="00F93D6C"/>
    <w:rsid w:val="00F9412B"/>
    <w:rsid w:val="00F943BC"/>
    <w:rsid w:val="00F946DF"/>
    <w:rsid w:val="00F950A4"/>
    <w:rsid w:val="00F97028"/>
    <w:rsid w:val="00F97B22"/>
    <w:rsid w:val="00F97EC3"/>
    <w:rsid w:val="00FA0A3A"/>
    <w:rsid w:val="00FA0D51"/>
    <w:rsid w:val="00FA0EEF"/>
    <w:rsid w:val="00FA2002"/>
    <w:rsid w:val="00FA3757"/>
    <w:rsid w:val="00FA3EDC"/>
    <w:rsid w:val="00FA4947"/>
    <w:rsid w:val="00FA66B8"/>
    <w:rsid w:val="00FA6C46"/>
    <w:rsid w:val="00FA6FF4"/>
    <w:rsid w:val="00FA7130"/>
    <w:rsid w:val="00FA7407"/>
    <w:rsid w:val="00FA79F4"/>
    <w:rsid w:val="00FB016E"/>
    <w:rsid w:val="00FB07AD"/>
    <w:rsid w:val="00FB09DB"/>
    <w:rsid w:val="00FB0D86"/>
    <w:rsid w:val="00FB2756"/>
    <w:rsid w:val="00FB3830"/>
    <w:rsid w:val="00FB3A1C"/>
    <w:rsid w:val="00FB3BD8"/>
    <w:rsid w:val="00FB3CE1"/>
    <w:rsid w:val="00FB4243"/>
    <w:rsid w:val="00FB4383"/>
    <w:rsid w:val="00FB5516"/>
    <w:rsid w:val="00FB6BBF"/>
    <w:rsid w:val="00FC00B5"/>
    <w:rsid w:val="00FC074A"/>
    <w:rsid w:val="00FC1C5F"/>
    <w:rsid w:val="00FC244A"/>
    <w:rsid w:val="00FC26AA"/>
    <w:rsid w:val="00FC2E65"/>
    <w:rsid w:val="00FC2EB5"/>
    <w:rsid w:val="00FC30A1"/>
    <w:rsid w:val="00FC428D"/>
    <w:rsid w:val="00FC4C84"/>
    <w:rsid w:val="00FC68E3"/>
    <w:rsid w:val="00FC6AED"/>
    <w:rsid w:val="00FC72D6"/>
    <w:rsid w:val="00FC73A8"/>
    <w:rsid w:val="00FC747E"/>
    <w:rsid w:val="00FC7891"/>
    <w:rsid w:val="00FC794E"/>
    <w:rsid w:val="00FC7C65"/>
    <w:rsid w:val="00FC7C6B"/>
    <w:rsid w:val="00FD1643"/>
    <w:rsid w:val="00FD18CB"/>
    <w:rsid w:val="00FD1F9D"/>
    <w:rsid w:val="00FD2E9F"/>
    <w:rsid w:val="00FD378F"/>
    <w:rsid w:val="00FD520E"/>
    <w:rsid w:val="00FD5256"/>
    <w:rsid w:val="00FD57A5"/>
    <w:rsid w:val="00FD57F0"/>
    <w:rsid w:val="00FD57FD"/>
    <w:rsid w:val="00FD5E05"/>
    <w:rsid w:val="00FD6460"/>
    <w:rsid w:val="00FD721B"/>
    <w:rsid w:val="00FD7D5E"/>
    <w:rsid w:val="00FE0E0A"/>
    <w:rsid w:val="00FE1EC8"/>
    <w:rsid w:val="00FE2F64"/>
    <w:rsid w:val="00FE35A1"/>
    <w:rsid w:val="00FE3AC0"/>
    <w:rsid w:val="00FE3DBA"/>
    <w:rsid w:val="00FE4ABB"/>
    <w:rsid w:val="00FE5B27"/>
    <w:rsid w:val="00FE6F20"/>
    <w:rsid w:val="00FF220B"/>
    <w:rsid w:val="00FF24C7"/>
    <w:rsid w:val="00FF26A6"/>
    <w:rsid w:val="00FF2F9B"/>
    <w:rsid w:val="00FF32C1"/>
    <w:rsid w:val="00FF3310"/>
    <w:rsid w:val="00FF40FB"/>
    <w:rsid w:val="00FF4D04"/>
    <w:rsid w:val="00FF515E"/>
    <w:rsid w:val="00FF54C2"/>
    <w:rsid w:val="00FF7552"/>
    <w:rsid w:val="00FF783E"/>
    <w:rsid w:val="00FF78D8"/>
    <w:rsid w:val="00FF7E9D"/>
    <w:rsid w:val="01684B67"/>
    <w:rsid w:val="01E44692"/>
    <w:rsid w:val="02766055"/>
    <w:rsid w:val="02E854E1"/>
    <w:rsid w:val="02F12A0C"/>
    <w:rsid w:val="03035436"/>
    <w:rsid w:val="033153EE"/>
    <w:rsid w:val="03485527"/>
    <w:rsid w:val="03F95213"/>
    <w:rsid w:val="04106CB3"/>
    <w:rsid w:val="042C47D2"/>
    <w:rsid w:val="043D0FFB"/>
    <w:rsid w:val="048330E2"/>
    <w:rsid w:val="04BE4675"/>
    <w:rsid w:val="05662E6C"/>
    <w:rsid w:val="05704B43"/>
    <w:rsid w:val="06340343"/>
    <w:rsid w:val="063E6425"/>
    <w:rsid w:val="065125E2"/>
    <w:rsid w:val="066E311D"/>
    <w:rsid w:val="067C559C"/>
    <w:rsid w:val="06832776"/>
    <w:rsid w:val="06CA22DE"/>
    <w:rsid w:val="073B63AC"/>
    <w:rsid w:val="07472179"/>
    <w:rsid w:val="08040D36"/>
    <w:rsid w:val="08834D85"/>
    <w:rsid w:val="08C75E44"/>
    <w:rsid w:val="08F73CC2"/>
    <w:rsid w:val="09457E2B"/>
    <w:rsid w:val="0A5C639E"/>
    <w:rsid w:val="0AA4466F"/>
    <w:rsid w:val="0AD648B0"/>
    <w:rsid w:val="0B185E22"/>
    <w:rsid w:val="0B5B035C"/>
    <w:rsid w:val="0BC8375A"/>
    <w:rsid w:val="0C6368B4"/>
    <w:rsid w:val="0D3D3162"/>
    <w:rsid w:val="0D4C79D1"/>
    <w:rsid w:val="0DB2664C"/>
    <w:rsid w:val="0E5A497A"/>
    <w:rsid w:val="0E8F7830"/>
    <w:rsid w:val="0EBC66BF"/>
    <w:rsid w:val="0EC97547"/>
    <w:rsid w:val="0F4B77B0"/>
    <w:rsid w:val="0F4F592D"/>
    <w:rsid w:val="0F68265D"/>
    <w:rsid w:val="101733DC"/>
    <w:rsid w:val="10653E2A"/>
    <w:rsid w:val="113F20D1"/>
    <w:rsid w:val="13BA3DBB"/>
    <w:rsid w:val="13E02085"/>
    <w:rsid w:val="14161D14"/>
    <w:rsid w:val="142F37AA"/>
    <w:rsid w:val="143F5C99"/>
    <w:rsid w:val="1440135B"/>
    <w:rsid w:val="148E15DE"/>
    <w:rsid w:val="15C6239A"/>
    <w:rsid w:val="15CF1F5D"/>
    <w:rsid w:val="165A5D64"/>
    <w:rsid w:val="17322C82"/>
    <w:rsid w:val="175C23AD"/>
    <w:rsid w:val="187800F7"/>
    <w:rsid w:val="18B03EC8"/>
    <w:rsid w:val="192600CC"/>
    <w:rsid w:val="193E61A3"/>
    <w:rsid w:val="1A262D5F"/>
    <w:rsid w:val="1AF96FD7"/>
    <w:rsid w:val="1BDB470B"/>
    <w:rsid w:val="1BE82B5A"/>
    <w:rsid w:val="1CA01983"/>
    <w:rsid w:val="1D0E62E0"/>
    <w:rsid w:val="1D735E45"/>
    <w:rsid w:val="1D8377E5"/>
    <w:rsid w:val="1DA5736D"/>
    <w:rsid w:val="1DBE3F53"/>
    <w:rsid w:val="1DE34576"/>
    <w:rsid w:val="1DEA3341"/>
    <w:rsid w:val="1EA64389"/>
    <w:rsid w:val="1F595F80"/>
    <w:rsid w:val="1F8C60E0"/>
    <w:rsid w:val="1F9C0669"/>
    <w:rsid w:val="1FA93F62"/>
    <w:rsid w:val="1FAD34BE"/>
    <w:rsid w:val="20045F00"/>
    <w:rsid w:val="202C74D5"/>
    <w:rsid w:val="20483EF5"/>
    <w:rsid w:val="20AB43EF"/>
    <w:rsid w:val="21312C64"/>
    <w:rsid w:val="21351DE3"/>
    <w:rsid w:val="2147766E"/>
    <w:rsid w:val="21815D52"/>
    <w:rsid w:val="21893BE9"/>
    <w:rsid w:val="21A64A2C"/>
    <w:rsid w:val="21CC4F3A"/>
    <w:rsid w:val="223916E5"/>
    <w:rsid w:val="223D3E76"/>
    <w:rsid w:val="224368F6"/>
    <w:rsid w:val="22A937D4"/>
    <w:rsid w:val="22EA714D"/>
    <w:rsid w:val="23565B5C"/>
    <w:rsid w:val="23F66A82"/>
    <w:rsid w:val="241F3994"/>
    <w:rsid w:val="24B24EFD"/>
    <w:rsid w:val="24C36679"/>
    <w:rsid w:val="24E20876"/>
    <w:rsid w:val="24F5081E"/>
    <w:rsid w:val="25F1512A"/>
    <w:rsid w:val="25FA1C2B"/>
    <w:rsid w:val="26084BFF"/>
    <w:rsid w:val="26C615B3"/>
    <w:rsid w:val="26DB31D9"/>
    <w:rsid w:val="278D5788"/>
    <w:rsid w:val="27C8109E"/>
    <w:rsid w:val="28A90A61"/>
    <w:rsid w:val="28CF6EE8"/>
    <w:rsid w:val="28E471D5"/>
    <w:rsid w:val="2901796C"/>
    <w:rsid w:val="296D3479"/>
    <w:rsid w:val="298A7680"/>
    <w:rsid w:val="29BD125A"/>
    <w:rsid w:val="2A4F05F9"/>
    <w:rsid w:val="2A5A0F14"/>
    <w:rsid w:val="2A7513A5"/>
    <w:rsid w:val="2B6E4BF7"/>
    <w:rsid w:val="2C0A7339"/>
    <w:rsid w:val="2C3014C8"/>
    <w:rsid w:val="2C823435"/>
    <w:rsid w:val="2C9F4CBB"/>
    <w:rsid w:val="2CC00A11"/>
    <w:rsid w:val="2D1E05A6"/>
    <w:rsid w:val="2D3C25E1"/>
    <w:rsid w:val="2E415830"/>
    <w:rsid w:val="2E9D4230"/>
    <w:rsid w:val="2EE13726"/>
    <w:rsid w:val="2F0C2410"/>
    <w:rsid w:val="2F7C6C64"/>
    <w:rsid w:val="30945E6C"/>
    <w:rsid w:val="30BD735C"/>
    <w:rsid w:val="31590716"/>
    <w:rsid w:val="320C0270"/>
    <w:rsid w:val="322B1844"/>
    <w:rsid w:val="323664FB"/>
    <w:rsid w:val="32B76DF8"/>
    <w:rsid w:val="335C7590"/>
    <w:rsid w:val="337F01FA"/>
    <w:rsid w:val="33936B9E"/>
    <w:rsid w:val="33A02A6F"/>
    <w:rsid w:val="343D722B"/>
    <w:rsid w:val="34C91E8B"/>
    <w:rsid w:val="350C5D93"/>
    <w:rsid w:val="354D6AFE"/>
    <w:rsid w:val="358E01B4"/>
    <w:rsid w:val="35F02546"/>
    <w:rsid w:val="360E3A3C"/>
    <w:rsid w:val="37764953"/>
    <w:rsid w:val="37E64FF3"/>
    <w:rsid w:val="382B48DA"/>
    <w:rsid w:val="38BF721A"/>
    <w:rsid w:val="39B24BA4"/>
    <w:rsid w:val="3A045598"/>
    <w:rsid w:val="3A244F50"/>
    <w:rsid w:val="3A4034D5"/>
    <w:rsid w:val="3B056C02"/>
    <w:rsid w:val="3B2168E5"/>
    <w:rsid w:val="3B2E544C"/>
    <w:rsid w:val="3B432C0A"/>
    <w:rsid w:val="3B682A55"/>
    <w:rsid w:val="3B9B7FE9"/>
    <w:rsid w:val="3C2024E7"/>
    <w:rsid w:val="3C3574BA"/>
    <w:rsid w:val="3C767907"/>
    <w:rsid w:val="3C93410D"/>
    <w:rsid w:val="3DE71229"/>
    <w:rsid w:val="3E3D7E3E"/>
    <w:rsid w:val="3FC55C5F"/>
    <w:rsid w:val="401914FB"/>
    <w:rsid w:val="401C55E6"/>
    <w:rsid w:val="40223BEE"/>
    <w:rsid w:val="407A0420"/>
    <w:rsid w:val="409F023D"/>
    <w:rsid w:val="40DD7E36"/>
    <w:rsid w:val="40E63A44"/>
    <w:rsid w:val="410252A4"/>
    <w:rsid w:val="41C03C12"/>
    <w:rsid w:val="421E010A"/>
    <w:rsid w:val="42262E83"/>
    <w:rsid w:val="423E6BE6"/>
    <w:rsid w:val="427C0870"/>
    <w:rsid w:val="4336719F"/>
    <w:rsid w:val="439E4FD4"/>
    <w:rsid w:val="43B64372"/>
    <w:rsid w:val="44056C04"/>
    <w:rsid w:val="44075345"/>
    <w:rsid w:val="44140998"/>
    <w:rsid w:val="44B22350"/>
    <w:rsid w:val="44C33214"/>
    <w:rsid w:val="44CA06AF"/>
    <w:rsid w:val="456502B7"/>
    <w:rsid w:val="45A73FD1"/>
    <w:rsid w:val="45B84E9E"/>
    <w:rsid w:val="45BB3CE1"/>
    <w:rsid w:val="45E254EB"/>
    <w:rsid w:val="46194A39"/>
    <w:rsid w:val="46636A2B"/>
    <w:rsid w:val="46FE62EB"/>
    <w:rsid w:val="47220B21"/>
    <w:rsid w:val="47545904"/>
    <w:rsid w:val="475714B9"/>
    <w:rsid w:val="476F6AC3"/>
    <w:rsid w:val="477503E6"/>
    <w:rsid w:val="47837EB3"/>
    <w:rsid w:val="485442F8"/>
    <w:rsid w:val="486F5597"/>
    <w:rsid w:val="48AF6B50"/>
    <w:rsid w:val="48EB5BB7"/>
    <w:rsid w:val="48FF06F3"/>
    <w:rsid w:val="494842BD"/>
    <w:rsid w:val="496E6BCA"/>
    <w:rsid w:val="499A3F4D"/>
    <w:rsid w:val="4AA13FD9"/>
    <w:rsid w:val="4AA606F9"/>
    <w:rsid w:val="4AC47937"/>
    <w:rsid w:val="4AD523C1"/>
    <w:rsid w:val="4B14429A"/>
    <w:rsid w:val="4B1541C0"/>
    <w:rsid w:val="4B852408"/>
    <w:rsid w:val="4BCE20B5"/>
    <w:rsid w:val="4C1557F5"/>
    <w:rsid w:val="4C1D4A59"/>
    <w:rsid w:val="4C880E18"/>
    <w:rsid w:val="4CC93967"/>
    <w:rsid w:val="4CD31BA9"/>
    <w:rsid w:val="4CF92A6B"/>
    <w:rsid w:val="4D0E117A"/>
    <w:rsid w:val="4D36237E"/>
    <w:rsid w:val="4D6B3948"/>
    <w:rsid w:val="4E0A373F"/>
    <w:rsid w:val="4E1B6B53"/>
    <w:rsid w:val="4F2F5C7C"/>
    <w:rsid w:val="4F430725"/>
    <w:rsid w:val="4F8F3219"/>
    <w:rsid w:val="4FC21BF7"/>
    <w:rsid w:val="4FCF22F2"/>
    <w:rsid w:val="5006174A"/>
    <w:rsid w:val="505F7734"/>
    <w:rsid w:val="5099330E"/>
    <w:rsid w:val="511709D6"/>
    <w:rsid w:val="514337D8"/>
    <w:rsid w:val="516F07BF"/>
    <w:rsid w:val="51993A5D"/>
    <w:rsid w:val="51A87295"/>
    <w:rsid w:val="51D04435"/>
    <w:rsid w:val="51D317F1"/>
    <w:rsid w:val="51E67E4C"/>
    <w:rsid w:val="51EA1466"/>
    <w:rsid w:val="51F51068"/>
    <w:rsid w:val="525759E6"/>
    <w:rsid w:val="533345A4"/>
    <w:rsid w:val="53423862"/>
    <w:rsid w:val="53550E01"/>
    <w:rsid w:val="53BE2B3C"/>
    <w:rsid w:val="54E81A31"/>
    <w:rsid w:val="55403EE5"/>
    <w:rsid w:val="556D53E3"/>
    <w:rsid w:val="5658329F"/>
    <w:rsid w:val="569D7B74"/>
    <w:rsid w:val="56E51C7B"/>
    <w:rsid w:val="57486D58"/>
    <w:rsid w:val="576B5A7B"/>
    <w:rsid w:val="580874D6"/>
    <w:rsid w:val="589A4663"/>
    <w:rsid w:val="58C60946"/>
    <w:rsid w:val="58DC0161"/>
    <w:rsid w:val="590E3AD6"/>
    <w:rsid w:val="59A87840"/>
    <w:rsid w:val="5AB56011"/>
    <w:rsid w:val="5B7608DB"/>
    <w:rsid w:val="5BDF4671"/>
    <w:rsid w:val="5C5F0BE7"/>
    <w:rsid w:val="5C654AF2"/>
    <w:rsid w:val="5C964E1D"/>
    <w:rsid w:val="5D216271"/>
    <w:rsid w:val="5D92239F"/>
    <w:rsid w:val="5DBB2D97"/>
    <w:rsid w:val="5DDA64FE"/>
    <w:rsid w:val="5DE072EA"/>
    <w:rsid w:val="5DE330A1"/>
    <w:rsid w:val="5E40073D"/>
    <w:rsid w:val="5E713913"/>
    <w:rsid w:val="5F123AAA"/>
    <w:rsid w:val="5F333DF2"/>
    <w:rsid w:val="5F4714CF"/>
    <w:rsid w:val="5F875B81"/>
    <w:rsid w:val="60660348"/>
    <w:rsid w:val="60851A6B"/>
    <w:rsid w:val="613F0716"/>
    <w:rsid w:val="61587392"/>
    <w:rsid w:val="61DB2C13"/>
    <w:rsid w:val="61EA650D"/>
    <w:rsid w:val="62206CE1"/>
    <w:rsid w:val="62B65E9B"/>
    <w:rsid w:val="63660E1F"/>
    <w:rsid w:val="646F0E26"/>
    <w:rsid w:val="649017CF"/>
    <w:rsid w:val="64D8228E"/>
    <w:rsid w:val="654F25B2"/>
    <w:rsid w:val="65B224C3"/>
    <w:rsid w:val="65B9233F"/>
    <w:rsid w:val="66822520"/>
    <w:rsid w:val="6721090E"/>
    <w:rsid w:val="67360CF3"/>
    <w:rsid w:val="67A21845"/>
    <w:rsid w:val="67E755A9"/>
    <w:rsid w:val="68992FAC"/>
    <w:rsid w:val="690358D3"/>
    <w:rsid w:val="691F4A77"/>
    <w:rsid w:val="69351224"/>
    <w:rsid w:val="69575837"/>
    <w:rsid w:val="6998420E"/>
    <w:rsid w:val="69CC2BD4"/>
    <w:rsid w:val="69EB673A"/>
    <w:rsid w:val="6A4959B5"/>
    <w:rsid w:val="6A805F6B"/>
    <w:rsid w:val="6AF34D64"/>
    <w:rsid w:val="6B072067"/>
    <w:rsid w:val="6B3A3251"/>
    <w:rsid w:val="6BB149AE"/>
    <w:rsid w:val="6BB67C16"/>
    <w:rsid w:val="6C854FF5"/>
    <w:rsid w:val="6CC27C1E"/>
    <w:rsid w:val="6D014B34"/>
    <w:rsid w:val="6D294395"/>
    <w:rsid w:val="6D4825C9"/>
    <w:rsid w:val="6DF61D2E"/>
    <w:rsid w:val="6E043A4F"/>
    <w:rsid w:val="6E3D2EB9"/>
    <w:rsid w:val="6EDF5F2A"/>
    <w:rsid w:val="6F206039"/>
    <w:rsid w:val="6F7810DC"/>
    <w:rsid w:val="6F843BDB"/>
    <w:rsid w:val="70450B5E"/>
    <w:rsid w:val="70837A81"/>
    <w:rsid w:val="70A92259"/>
    <w:rsid w:val="7154545F"/>
    <w:rsid w:val="720100DA"/>
    <w:rsid w:val="72B550EB"/>
    <w:rsid w:val="72E44641"/>
    <w:rsid w:val="7347737F"/>
    <w:rsid w:val="73572FBE"/>
    <w:rsid w:val="73DE13EC"/>
    <w:rsid w:val="73EE4C9E"/>
    <w:rsid w:val="740121AF"/>
    <w:rsid w:val="74267455"/>
    <w:rsid w:val="74EC6C12"/>
    <w:rsid w:val="7500090F"/>
    <w:rsid w:val="750B1D9F"/>
    <w:rsid w:val="754C0FC6"/>
    <w:rsid w:val="75713309"/>
    <w:rsid w:val="75D25806"/>
    <w:rsid w:val="75F52BDD"/>
    <w:rsid w:val="76721573"/>
    <w:rsid w:val="769C0E57"/>
    <w:rsid w:val="76B65C3D"/>
    <w:rsid w:val="76B86701"/>
    <w:rsid w:val="76BF5403"/>
    <w:rsid w:val="76C44131"/>
    <w:rsid w:val="76D4345B"/>
    <w:rsid w:val="76E55653"/>
    <w:rsid w:val="771A353F"/>
    <w:rsid w:val="774454C9"/>
    <w:rsid w:val="784A0134"/>
    <w:rsid w:val="788600D5"/>
    <w:rsid w:val="789E5766"/>
    <w:rsid w:val="78B76A43"/>
    <w:rsid w:val="78E717EF"/>
    <w:rsid w:val="79F01698"/>
    <w:rsid w:val="7A394F2D"/>
    <w:rsid w:val="7A4B65C7"/>
    <w:rsid w:val="7A8D33BB"/>
    <w:rsid w:val="7B322BDF"/>
    <w:rsid w:val="7B4B7B44"/>
    <w:rsid w:val="7B54637C"/>
    <w:rsid w:val="7BB57039"/>
    <w:rsid w:val="7C3348C8"/>
    <w:rsid w:val="7C826AA8"/>
    <w:rsid w:val="7D6E6655"/>
    <w:rsid w:val="7E0D153E"/>
    <w:rsid w:val="7E284E5E"/>
    <w:rsid w:val="7E307201"/>
    <w:rsid w:val="7EDA0DA1"/>
    <w:rsid w:val="7F0F6A06"/>
    <w:rsid w:val="7F1F0BE0"/>
    <w:rsid w:val="7FDD1E54"/>
    <w:rsid w:val="7FDD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4B9A1D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1" w:qFormat="1"/>
    <w:lsdException w:name="toc 2" w:uiPriority="39" w:qFormat="1"/>
    <w:lsdException w:name="toc 3" w:uiPriority="39" w:qFormat="1"/>
    <w:lsdException w:name="toc 4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qFormat="1"/>
    <w:lsdException w:name="FollowedHyperlink" w:uiPriority="99" w:unhideWhenUsed="1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 w:qFormat="1"/>
    <w:lsdException w:name="Table Grid" w:uiPriority="59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9" w:qFormat="1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62" w:qFormat="1"/>
    <w:lsdException w:name="Colorful List Accent 5" w:uiPriority="63" w:qFormat="1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7" w:qFormat="1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0" w:lineRule="atLeast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40" w:after="64" w:line="320" w:lineRule="auto"/>
      <w:ind w:left="1296" w:hanging="288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40" w:after="64" w:line="320" w:lineRule="auto"/>
      <w:ind w:left="1440" w:hanging="432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20" w:lineRule="auto"/>
      <w:ind w:left="1584" w:hanging="144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a7">
    <w:name w:val="Document Map"/>
    <w:basedOn w:val="a"/>
    <w:semiHidden/>
    <w:qFormat/>
    <w:pPr>
      <w:shd w:val="clear" w:color="auto" w:fill="000080"/>
    </w:pPr>
  </w:style>
  <w:style w:type="paragraph" w:styleId="a8">
    <w:name w:val="Body Text"/>
    <w:basedOn w:val="a"/>
    <w:link w:val="a9"/>
    <w:qFormat/>
    <w:pPr>
      <w:widowControl/>
      <w:spacing w:beforeLines="30" w:afterLines="30"/>
      <w:jc w:val="left"/>
    </w:pPr>
    <w:rPr>
      <w:rFonts w:ascii="Arial" w:eastAsia="PMingLiU" w:hAnsi="Arial"/>
      <w:snapToGrid w:val="0"/>
      <w:color w:val="0000FF"/>
      <w:kern w:val="0"/>
      <w:sz w:val="20"/>
      <w:szCs w:val="20"/>
      <w:lang w:eastAsia="en-US"/>
    </w:rPr>
  </w:style>
  <w:style w:type="paragraph" w:styleId="31">
    <w:name w:val="toc 3"/>
    <w:basedOn w:val="a"/>
    <w:next w:val="a"/>
    <w:uiPriority w:val="39"/>
    <w:qFormat/>
    <w:pPr>
      <w:ind w:leftChars="400" w:left="84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semiHidden/>
    <w:qFormat/>
  </w:style>
  <w:style w:type="paragraph" w:styleId="41">
    <w:name w:val="toc 4"/>
    <w:basedOn w:val="a"/>
    <w:next w:val="a"/>
    <w:qFormat/>
    <w:pPr>
      <w:ind w:leftChars="600" w:left="1260"/>
    </w:pPr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ae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page number"/>
    <w:basedOn w:val="a0"/>
    <w:qFormat/>
  </w:style>
  <w:style w:type="character" w:styleId="FollowedHyperlink">
    <w:name w:val="FollowedHyperlink"/>
    <w:uiPriority w:val="99"/>
    <w:unhideWhenUsed/>
    <w:qFormat/>
    <w:rPr>
      <w:color w:val="800080"/>
      <w:u w:val="single"/>
    </w:rPr>
  </w:style>
  <w:style w:type="character" w:styleId="af0">
    <w:name w:val="Hyperlink"/>
    <w:uiPriority w:val="99"/>
    <w:qFormat/>
    <w:rPr>
      <w:color w:val="003399"/>
      <w:u w:val="single"/>
    </w:rPr>
  </w:style>
  <w:style w:type="character" w:styleId="af1">
    <w:name w:val="annotation reference"/>
    <w:qFormat/>
    <w:rPr>
      <w:sz w:val="21"/>
      <w:szCs w:val="21"/>
    </w:rPr>
  </w:style>
  <w:style w:type="table" w:styleId="af2">
    <w:name w:val="Table Grid"/>
    <w:basedOn w:val="a1"/>
    <w:uiPriority w:val="59"/>
    <w:qFormat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Light Grid Accent 6"/>
    <w:basedOn w:val="a1"/>
    <w:uiPriority w:val="67"/>
    <w:qFormat/>
    <w:tblPr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2-4">
    <w:name w:val="Medium Shading 2 Accent 4"/>
    <w:basedOn w:val="a1"/>
    <w:uiPriority w:val="69"/>
    <w:qFormat/>
    <w:tblPr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-5">
    <w:name w:val="Colorful Shading Accent 5"/>
    <w:basedOn w:val="a1"/>
    <w:uiPriority w:val="62"/>
    <w:qFormat/>
    <w:rPr>
      <w:color w:val="000000"/>
    </w:rPr>
    <w:tblPr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Wingdings" w:eastAsia="Wingdings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Wingdings" w:eastAsia="Wingdings" w:hAnsi="Wingdings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ascii="Wingdings" w:eastAsia="Wingdings" w:hAnsi="Wingdings" w:cs="Times New Roman"/>
        <w:b/>
        <w:bCs/>
      </w:rPr>
    </w:tblStylePr>
    <w:tblStylePr w:type="lastCol">
      <w:rPr>
        <w:rFonts w:ascii="Wingdings" w:eastAsia="Wingdings" w:hAnsi="Wingding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0">
    <w:name w:val="Colorful List Accent 5"/>
    <w:basedOn w:val="a1"/>
    <w:uiPriority w:val="63"/>
    <w:qFormat/>
    <w:rPr>
      <w:color w:val="000000"/>
    </w:rPr>
    <w:tblPr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10">
    <w:name w:val="标题 1字符"/>
    <w:link w:val="1"/>
    <w:qFormat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字符"/>
    <w:link w:val="3"/>
    <w:qFormat/>
    <w:rPr>
      <w:b/>
      <w:bCs/>
      <w:kern w:val="2"/>
      <w:sz w:val="32"/>
      <w:szCs w:val="32"/>
    </w:rPr>
  </w:style>
  <w:style w:type="character" w:customStyle="1" w:styleId="40">
    <w:name w:val="标题 4字符"/>
    <w:link w:val="4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字符"/>
    <w:link w:val="5"/>
    <w:qFormat/>
    <w:rPr>
      <w:b/>
      <w:bCs/>
      <w:kern w:val="2"/>
      <w:sz w:val="28"/>
      <w:szCs w:val="28"/>
    </w:rPr>
  </w:style>
  <w:style w:type="character" w:customStyle="1" w:styleId="60">
    <w:name w:val="标题 6字符"/>
    <w:link w:val="6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字符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ad">
    <w:name w:val="页眉字符"/>
    <w:link w:val="ac"/>
    <w:qFormat/>
    <w:rPr>
      <w:kern w:val="2"/>
      <w:sz w:val="18"/>
      <w:szCs w:val="18"/>
    </w:rPr>
  </w:style>
  <w:style w:type="paragraph" w:customStyle="1" w:styleId="af3">
    <w:name w:val="注意和强调"/>
    <w:basedOn w:val="a"/>
    <w:next w:val="a"/>
    <w:qFormat/>
    <w:pPr>
      <w:pBdr>
        <w:left w:val="single" w:sz="36" w:space="4" w:color="999999"/>
      </w:pBdr>
      <w:tabs>
        <w:tab w:val="left" w:pos="360"/>
      </w:tabs>
      <w:spacing w:beforeLines="30" w:afterLines="30"/>
      <w:ind w:left="360"/>
    </w:pPr>
    <w:rPr>
      <w:rFonts w:ascii="微软雅黑" w:eastAsia="微软雅黑" w:hAnsi="微软雅黑"/>
      <w:color w:val="333399"/>
      <w:sz w:val="18"/>
      <w:szCs w:val="18"/>
    </w:rPr>
  </w:style>
  <w:style w:type="paragraph" w:customStyle="1" w:styleId="-11">
    <w:name w:val="彩色列表 - 强调文字颜色 11"/>
    <w:basedOn w:val="a"/>
    <w:link w:val="-1Char"/>
    <w:uiPriority w:val="34"/>
    <w:qFormat/>
    <w:pPr>
      <w:ind w:firstLineChars="200" w:firstLine="420"/>
    </w:pPr>
  </w:style>
  <w:style w:type="character" w:customStyle="1" w:styleId="-1Char">
    <w:name w:val="彩色列表 - 强调文字颜色 1 Char"/>
    <w:link w:val="-11"/>
    <w:uiPriority w:val="34"/>
    <w:qFormat/>
    <w:locked/>
    <w:rPr>
      <w:kern w:val="2"/>
      <w:sz w:val="21"/>
      <w:szCs w:val="24"/>
    </w:rPr>
  </w:style>
  <w:style w:type="character" w:customStyle="1" w:styleId="a9">
    <w:name w:val="正文文本字符"/>
    <w:link w:val="a8"/>
    <w:qFormat/>
    <w:rPr>
      <w:rFonts w:ascii="Arial" w:eastAsia="PMingLiU" w:hAnsi="Arial"/>
      <w:snapToGrid w:val="0"/>
      <w:color w:val="0000FF"/>
      <w:lang w:eastAsia="en-US"/>
    </w:rPr>
  </w:style>
  <w:style w:type="paragraph" w:customStyle="1" w:styleId="af4">
    <w:name w:val="@正文"/>
    <w:basedOn w:val="a"/>
    <w:link w:val="Char"/>
    <w:qFormat/>
    <w:pPr>
      <w:spacing w:line="360" w:lineRule="auto"/>
      <w:ind w:firstLineChars="200" w:firstLine="200"/>
    </w:pPr>
    <w:rPr>
      <w:rFonts w:ascii="Calibri" w:eastAsia="微软雅黑" w:hAnsi="Calibri"/>
      <w:sz w:val="24"/>
      <w:szCs w:val="22"/>
    </w:rPr>
  </w:style>
  <w:style w:type="character" w:customStyle="1" w:styleId="Char">
    <w:name w:val="@正文 Char"/>
    <w:link w:val="af4"/>
    <w:qFormat/>
    <w:rPr>
      <w:rFonts w:ascii="Calibri" w:eastAsia="微软雅黑" w:hAnsi="Calibri"/>
      <w:kern w:val="2"/>
      <w:sz w:val="24"/>
      <w:szCs w:val="22"/>
    </w:rPr>
  </w:style>
  <w:style w:type="character" w:customStyle="1" w:styleId="a6">
    <w:name w:val="注释文本字符"/>
    <w:link w:val="a4"/>
    <w:qFormat/>
    <w:rPr>
      <w:kern w:val="2"/>
      <w:sz w:val="21"/>
      <w:szCs w:val="24"/>
    </w:rPr>
  </w:style>
  <w:style w:type="character" w:customStyle="1" w:styleId="a5">
    <w:name w:val="批注主题字符"/>
    <w:link w:val="a3"/>
    <w:qFormat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qFormat/>
  </w:style>
  <w:style w:type="paragraph" w:customStyle="1" w:styleId="12">
    <w:name w:val="列出段落1"/>
    <w:basedOn w:val="a"/>
    <w:qFormat/>
    <w:pPr>
      <w:ind w:firstLineChars="200" w:firstLine="420"/>
    </w:pPr>
  </w:style>
  <w:style w:type="paragraph" w:customStyle="1" w:styleId="af5">
    <w:name w:val="a"/>
    <w:basedOn w:val="a"/>
    <w:qFormat/>
    <w:pPr>
      <w:widowControl/>
      <w:spacing w:beforeLines="30"/>
      <w:ind w:left="360"/>
    </w:pPr>
    <w:rPr>
      <w:rFonts w:ascii="微软雅黑" w:eastAsia="微软雅黑" w:hAnsi="微软雅黑" w:cs="宋体"/>
      <w:color w:val="333399"/>
      <w:kern w:val="0"/>
      <w:sz w:val="18"/>
      <w:szCs w:val="18"/>
    </w:rPr>
  </w:style>
  <w:style w:type="paragraph" w:customStyle="1" w:styleId="-110">
    <w:name w:val="彩色底纹 - 强调文字颜色 11"/>
    <w:hidden/>
    <w:uiPriority w:val="99"/>
    <w:semiHidden/>
    <w:qFormat/>
    <w:pPr>
      <w:spacing w:line="0" w:lineRule="atLeast"/>
      <w:jc w:val="both"/>
    </w:pPr>
    <w:rPr>
      <w:kern w:val="2"/>
      <w:sz w:val="21"/>
      <w:szCs w:val="24"/>
    </w:rPr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13">
    <w:name w:val="正文1"/>
    <w:basedOn w:val="a"/>
    <w:qFormat/>
    <w:pPr>
      <w:spacing w:before="120" w:after="120"/>
      <w:ind w:firstLine="420"/>
    </w:pPr>
    <w:rPr>
      <w:rFonts w:ascii="微软雅黑" w:eastAsia="微软雅黑" w:hAnsi="微软雅黑" w:cs="Lucida Sans"/>
      <w:snapToGrid w:val="0"/>
      <w:szCs w:val="21"/>
    </w:rPr>
  </w:style>
  <w:style w:type="paragraph" w:customStyle="1" w:styleId="Default">
    <w:name w:val="Default"/>
    <w:basedOn w:val="a"/>
    <w:uiPriority w:val="99"/>
    <w:pPr>
      <w:widowControl/>
      <w:autoSpaceDE w:val="0"/>
      <w:autoSpaceDN w:val="0"/>
      <w:jc w:val="left"/>
    </w:pPr>
    <w:rPr>
      <w:rFonts w:ascii="宋体" w:hAnsi="宋体" w:cs="宋体"/>
      <w:color w:val="000000"/>
      <w:kern w:val="0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8" Type="http://schemas.openxmlformats.org/officeDocument/2006/relationships/image" Target="media/image96.png"/><Relationship Id="rId109" Type="http://schemas.openxmlformats.org/officeDocument/2006/relationships/image" Target="media/image97.emf"/><Relationship Id="rId10" Type="http://schemas.openxmlformats.org/officeDocument/2006/relationships/image" Target="media/image1.emf"/><Relationship Id="rId11" Type="http://schemas.openxmlformats.org/officeDocument/2006/relationships/package" Target="embeddings/Microsoft_Excel____1.xlsx"/><Relationship Id="rId12" Type="http://schemas.openxmlformats.org/officeDocument/2006/relationships/image" Target="media/image2.emf"/><Relationship Id="rId13" Type="http://schemas.openxmlformats.org/officeDocument/2006/relationships/oleObject" Target="embeddings/oleObject1.bin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0" Type="http://schemas.openxmlformats.org/officeDocument/2006/relationships/oleObject" Target="embeddings/oleObject2.bin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110" Type="http://schemas.openxmlformats.org/officeDocument/2006/relationships/oleObject" Target="embeddings/oleObject3.bin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11" Type="http://schemas.openxmlformats.org/officeDocument/2006/relationships/header" Target="header1.xml"/><Relationship Id="rId112" Type="http://schemas.openxmlformats.org/officeDocument/2006/relationships/footer" Target="footer1.xml"/><Relationship Id="rId113" Type="http://schemas.openxmlformats.org/officeDocument/2006/relationships/fontTable" Target="fontTable.xml"/><Relationship Id="rId114" Type="http://schemas.openxmlformats.org/officeDocument/2006/relationships/theme" Target="theme/theme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emf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100" Type="http://schemas.openxmlformats.org/officeDocument/2006/relationships/image" Target="media/image88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imi\Application%20Data\Microsoft\Templates\Alipay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2E5E38-B4D3-864E-835B-1BD2B73C9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Settings\Kimi\Application Data\Microsoft\Templates\Alipay.dot</Template>
  <TotalTime>36</TotalTime>
  <Pages>67</Pages>
  <Words>1908</Words>
  <Characters>10881</Characters>
  <Application>Microsoft Macintosh Word</Application>
  <DocSecurity>0</DocSecurity>
  <Lines>90</Lines>
  <Paragraphs>25</Paragraphs>
  <ScaleCrop>false</ScaleCrop>
  <Company>中国平安保险(集团)股份有限公司</Company>
  <LinksUpToDate>false</LinksUpToDate>
  <CharactersWithSpaces>12764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Alipay 产品需求说明书</dc:title>
  <dc:subject>产品需求说明书</dc:subject>
  <dc:creator>青白</dc:creator>
  <cp:lastModifiedBy>vicking wu</cp:lastModifiedBy>
  <cp:revision>56</cp:revision>
  <cp:lastPrinted>2007-03-26T06:17:00Z</cp:lastPrinted>
  <dcterms:created xsi:type="dcterms:W3CDTF">2016-05-20T06:42:00Z</dcterms:created>
  <dcterms:modified xsi:type="dcterms:W3CDTF">2016-07-07T09:16:00Z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ntativeReviewCycleID">
    <vt:i4>-2001703960</vt:i4>
  </property>
  <property fmtid="{D5CDD505-2E9C-101B-9397-08002B2CF9AE}" pid="3" name="_NewReviewCycle">
    <vt:lpwstr/>
  </property>
  <property fmtid="{D5CDD505-2E9C-101B-9397-08002B2CF9AE}" pid="4" name="_EmailEntryID">
    <vt:lpwstr>000000009BDBA38D04547D49BEA367DE153F348807001809832E87575740838D5AD6C1C2F1080000003AAAB300001809832E87575740838D5AD6C1C2F10800007171F7540000</vt:lpwstr>
  </property>
  <property fmtid="{D5CDD505-2E9C-101B-9397-08002B2CF9AE}" pid="5" name="_EmailStoreID">
    <vt:lpwstr>0000000038A1BB1005E5101AA1BB08002B2A56C200006D737073742E646C6C00000000004E495441F9BFB80100AA0037D96E0000000064003A005C006F00750074006C006F006F006B005C004F00750074006C006F006F006B002E007000730074000000</vt:lpwstr>
  </property>
  <property fmtid="{D5CDD505-2E9C-101B-9397-08002B2CF9AE}" pid="6" name="_EmailStoreID0">
    <vt:lpwstr>0000000038A1BB1005E5101AA1BB08002B2A56C20000454D534D44422E444C4C00000000000000001B55FA20AA6611CD9BC800AA002FC45A0C0000006F75746C6F6F6B2E70696E67616E2E636F6D2E636E002F6F3D50696E6720416E20496E737572616E636520436F6D70616E792F6F753D45786368616E67652041646D696</vt:lpwstr>
  </property>
  <property fmtid="{D5CDD505-2E9C-101B-9397-08002B2CF9AE}" pid="7" name="_EmailStoreID1">
    <vt:lpwstr>E6973747261746976652047726F7570202846594449424F484632335350444C54292F636E3D526563697069656E74732F636E3D75736572363063306663326400</vt:lpwstr>
  </property>
  <property fmtid="{D5CDD505-2E9C-101B-9397-08002B2CF9AE}" pid="8" name="KSOProductBuildVer">
    <vt:lpwstr>2052-10.1.0.5777</vt:lpwstr>
  </property>
</Properties>
</file>